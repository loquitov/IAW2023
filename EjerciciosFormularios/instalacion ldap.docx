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sdt>
      <w:sdtPr>
        <w:rPr>
          <w:rFonts w:eastAsiaTheme="minorHAnsi"/>
          <w:color w:val="4472C4" w:themeColor="accent1"/>
          <w:lang w:eastAsia="en-US"/>
        </w:rPr>
        <w:id w:val="695744023"/>
        <w:docPartObj>
          <w:docPartGallery w:val="Cover Pages"/>
          <w:docPartUnique/>
        </w:docPartObj>
      </w:sdtPr>
      <w:sdtContent>
        <w:p w14:paraId="5C7B6281" w14:textId="77777777" w:rsidR="00605DE4" w:rsidRDefault="00605DE4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AC5F758" wp14:editId="27AECEB3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biLevel thresh="7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000000" w:themeColor="text1"/>
              <w:sz w:val="144"/>
              <w:szCs w:val="72"/>
            </w:rPr>
            <w:alias w:val="Título"/>
            <w:tag w:val=""/>
            <w:id w:val="1735040861"/>
            <w:placeholder>
              <w:docPart w:val="27669DE7B32B44F2AD8C6AA73D37D03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Cs w:val="80"/>
            </w:rPr>
          </w:sdtEndPr>
          <w:sdtContent>
            <w:p w14:paraId="047EE1BB" w14:textId="50DD35F9" w:rsidR="00605DE4" w:rsidRPr="00BD696B" w:rsidRDefault="00BD696B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000000" w:themeColor="text1"/>
                  <w:sz w:val="80"/>
                  <w:szCs w:val="80"/>
                </w:rPr>
              </w:pPr>
              <w:r w:rsidRPr="00BD696B">
                <w:rPr>
                  <w:rFonts w:asciiTheme="majorHAnsi" w:eastAsiaTheme="majorEastAsia" w:hAnsiTheme="majorHAnsi" w:cstheme="majorBidi"/>
                  <w:b/>
                  <w:caps/>
                  <w:color w:val="000000" w:themeColor="text1"/>
                  <w:sz w:val="144"/>
                  <w:szCs w:val="72"/>
                </w:rPr>
                <w:t>Instalacion ldap</w:t>
              </w:r>
            </w:p>
          </w:sdtContent>
        </w:sdt>
        <w:sdt>
          <w:sdtPr>
            <w:rPr>
              <w:b/>
              <w:color w:val="000000" w:themeColor="text1"/>
              <w:sz w:val="28"/>
              <w:szCs w:val="28"/>
            </w:rPr>
            <w:alias w:val="Subtítulo"/>
            <w:tag w:val=""/>
            <w:id w:val="328029620"/>
            <w:placeholder>
              <w:docPart w:val="ED72AC10A6084347A946ED7950715AE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2A687DF" w14:textId="0C652200" w:rsidR="00605DE4" w:rsidRPr="00BD696B" w:rsidRDefault="00BD696B">
              <w:pPr>
                <w:pStyle w:val="Sinespaciado"/>
                <w:jc w:val="center"/>
                <w:rPr>
                  <w:b/>
                  <w:color w:val="000000" w:themeColor="text1"/>
                  <w:sz w:val="28"/>
                  <w:szCs w:val="28"/>
                </w:rPr>
              </w:pPr>
              <w:r w:rsidRPr="00BD696B">
                <w:rPr>
                  <w:b/>
                  <w:color w:val="000000" w:themeColor="text1"/>
                  <w:sz w:val="28"/>
                  <w:szCs w:val="28"/>
                </w:rPr>
                <w:t>David Calvo Oliva</w:t>
              </w:r>
            </w:p>
          </w:sdtContent>
        </w:sdt>
        <w:p w14:paraId="19B72DB0" w14:textId="77777777" w:rsidR="00605DE4" w:rsidRDefault="00605DE4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3C79CC" wp14:editId="43197FF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2-07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A78BB5C" w14:textId="11C5CA33" w:rsidR="00605DE4" w:rsidRPr="00BD696B" w:rsidRDefault="00BD696B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 w:rsidRPr="00BD696B"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7 de diciembre de 2022</w:t>
                                    </w:r>
                                  </w:p>
                                </w:sdtContent>
                              </w:sdt>
                              <w:p w14:paraId="54B8690D" w14:textId="77777777" w:rsidR="00605DE4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C2797E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41A2ED24" w14:textId="77777777" w:rsidR="00605DE4" w:rsidRPr="00C2797E" w:rsidRDefault="00000000">
                                <w:pPr>
                                  <w:pStyle w:val="Sinespaciado"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C2797E" w:rsidRPr="00C2797E">
                                      <w:rPr>
                                        <w:b/>
                                        <w:bCs/>
                                        <w:color w:val="000000" w:themeColor="text1"/>
                                      </w:rPr>
                                      <w:t>David Calvo Oliva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3C79C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2-07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A78BB5C" w14:textId="11C5CA33" w:rsidR="00605DE4" w:rsidRPr="00BD696B" w:rsidRDefault="00BD696B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BD696B"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7 de diciembre de 2022</w:t>
                              </w:r>
                            </w:p>
                          </w:sdtContent>
                        </w:sdt>
                        <w:p w14:paraId="54B8690D" w14:textId="77777777" w:rsidR="00605DE4" w:rsidRDefault="00036AEB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2797E"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41A2ED24" w14:textId="77777777" w:rsidR="00605DE4" w:rsidRPr="00C2797E" w:rsidRDefault="00036AEB">
                          <w:pPr>
                            <w:pStyle w:val="Sinespaciado"/>
                            <w:jc w:val="center"/>
                            <w:rPr>
                              <w:b/>
                              <w:bCs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2797E" w:rsidRPr="00C2797E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David Calvo Oliva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44F267C" wp14:editId="2B843146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biLevel thresh="7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3606AD8" w14:textId="77777777" w:rsidR="00605DE4" w:rsidRDefault="00605DE4">
          <w:pPr>
            <w:rPr>
              <w:color w:val="4472C4" w:themeColor="accent1"/>
            </w:rPr>
          </w:pPr>
          <w:r>
            <w:rPr>
              <w:color w:val="4472C4" w:themeColor="accent1"/>
            </w:rPr>
            <w:br w:type="page"/>
          </w:r>
        </w:p>
      </w:sdtContent>
    </w:sdt>
    <w:p w14:paraId="44EF92E5" w14:textId="77777777" w:rsidR="00C2797E" w:rsidRDefault="00605DE4" w:rsidP="00605DE4">
      <w:pPr>
        <w:rPr>
          <w:sz w:val="52"/>
          <w:szCs w:val="52"/>
        </w:rPr>
      </w:pPr>
      <w:r>
        <w:rPr>
          <w:sz w:val="52"/>
          <w:szCs w:val="52"/>
        </w:rPr>
        <w:lastRenderedPageBreak/>
        <w:tab/>
      </w:r>
      <w:r>
        <w:rPr>
          <w:sz w:val="52"/>
          <w:szCs w:val="52"/>
        </w:rPr>
        <w:tab/>
      </w:r>
    </w:p>
    <w:p w14:paraId="35E33E66" w14:textId="77777777" w:rsidR="005B34CF" w:rsidRDefault="00605DE4" w:rsidP="00C2797E">
      <w:pPr>
        <w:ind w:left="1416" w:firstLine="708"/>
        <w:rPr>
          <w:sz w:val="52"/>
          <w:szCs w:val="52"/>
        </w:rPr>
      </w:pPr>
      <w:r>
        <w:rPr>
          <w:sz w:val="52"/>
          <w:szCs w:val="52"/>
        </w:rPr>
        <w:t>INDICE DE CONTENIDO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u w:val="none"/>
          <w:lang w:eastAsia="en-US"/>
        </w:rPr>
        <w:id w:val="-8138712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DD9569" w14:textId="77777777" w:rsidR="00605DE4" w:rsidRDefault="00605DE4" w:rsidP="00867B91">
          <w:pPr>
            <w:pStyle w:val="TtuloTDC"/>
            <w:numPr>
              <w:ilvl w:val="0"/>
              <w:numId w:val="0"/>
            </w:numPr>
          </w:pPr>
        </w:p>
        <w:p w14:paraId="74B9CC7C" w14:textId="77777777" w:rsidR="00C2797E" w:rsidRDefault="00036AE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CE0669">
            <w:rPr>
              <w:sz w:val="44"/>
              <w:szCs w:val="44"/>
            </w:rPr>
            <w:fldChar w:fldCharType="begin"/>
          </w:r>
          <w:r w:rsidRPr="00CE0669">
            <w:rPr>
              <w:sz w:val="44"/>
              <w:szCs w:val="44"/>
            </w:rPr>
            <w:instrText xml:space="preserve"> TOC \o "1-3" \h \z \u </w:instrText>
          </w:r>
          <w:r w:rsidRPr="00CE0669">
            <w:rPr>
              <w:sz w:val="44"/>
              <w:szCs w:val="44"/>
            </w:rPr>
            <w:fldChar w:fldCharType="separate"/>
          </w:r>
          <w:hyperlink w:anchor="_Toc114512090" w:history="1">
            <w:r w:rsidR="00C2797E" w:rsidRPr="00A214F9">
              <w:rPr>
                <w:rStyle w:val="Hipervnculo"/>
                <w:noProof/>
              </w:rPr>
              <w:t>1.Desarrollo de la práctica</w:t>
            </w:r>
            <w:r w:rsidR="00C2797E">
              <w:rPr>
                <w:noProof/>
                <w:webHidden/>
              </w:rPr>
              <w:tab/>
            </w:r>
            <w:r w:rsidR="00C2797E">
              <w:rPr>
                <w:noProof/>
                <w:webHidden/>
              </w:rPr>
              <w:fldChar w:fldCharType="begin"/>
            </w:r>
            <w:r w:rsidR="00C2797E">
              <w:rPr>
                <w:noProof/>
                <w:webHidden/>
              </w:rPr>
              <w:instrText xml:space="preserve"> PAGEREF _Toc114512090 \h </w:instrText>
            </w:r>
            <w:r w:rsidR="00C2797E">
              <w:rPr>
                <w:noProof/>
                <w:webHidden/>
              </w:rPr>
            </w:r>
            <w:r w:rsidR="00C2797E">
              <w:rPr>
                <w:noProof/>
                <w:webHidden/>
              </w:rPr>
              <w:fldChar w:fldCharType="separate"/>
            </w:r>
            <w:r w:rsidR="00C2797E">
              <w:rPr>
                <w:noProof/>
                <w:webHidden/>
              </w:rPr>
              <w:t>2</w:t>
            </w:r>
            <w:r w:rsidR="00C2797E">
              <w:rPr>
                <w:noProof/>
                <w:webHidden/>
              </w:rPr>
              <w:fldChar w:fldCharType="end"/>
            </w:r>
          </w:hyperlink>
        </w:p>
        <w:p w14:paraId="16E6AE1B" w14:textId="77777777" w:rsidR="00C2797E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512091" w:history="1">
            <w:r w:rsidR="00C2797E" w:rsidRPr="00A214F9">
              <w:rPr>
                <w:rStyle w:val="Hipervnculo"/>
                <w:noProof/>
              </w:rPr>
              <w:t>2.INCIDENCIAS</w:t>
            </w:r>
            <w:r w:rsidR="00C2797E">
              <w:rPr>
                <w:noProof/>
                <w:webHidden/>
              </w:rPr>
              <w:tab/>
            </w:r>
            <w:r w:rsidR="00C2797E">
              <w:rPr>
                <w:noProof/>
                <w:webHidden/>
              </w:rPr>
              <w:fldChar w:fldCharType="begin"/>
            </w:r>
            <w:r w:rsidR="00C2797E">
              <w:rPr>
                <w:noProof/>
                <w:webHidden/>
              </w:rPr>
              <w:instrText xml:space="preserve"> PAGEREF _Toc114512091 \h </w:instrText>
            </w:r>
            <w:r w:rsidR="00C2797E">
              <w:rPr>
                <w:noProof/>
                <w:webHidden/>
              </w:rPr>
            </w:r>
            <w:r w:rsidR="00C2797E">
              <w:rPr>
                <w:noProof/>
                <w:webHidden/>
              </w:rPr>
              <w:fldChar w:fldCharType="separate"/>
            </w:r>
            <w:r w:rsidR="00C2797E">
              <w:rPr>
                <w:noProof/>
                <w:webHidden/>
              </w:rPr>
              <w:t>3</w:t>
            </w:r>
            <w:r w:rsidR="00C2797E">
              <w:rPr>
                <w:noProof/>
                <w:webHidden/>
              </w:rPr>
              <w:fldChar w:fldCharType="end"/>
            </w:r>
          </w:hyperlink>
        </w:p>
        <w:p w14:paraId="2AB1FB6E" w14:textId="77777777" w:rsidR="00C2797E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512092" w:history="1">
            <w:r w:rsidR="00C2797E" w:rsidRPr="00A214F9">
              <w:rPr>
                <w:rStyle w:val="Hipervnculo"/>
                <w:noProof/>
              </w:rPr>
              <w:t>3.VALORACIÓN PERSONAL</w:t>
            </w:r>
            <w:r w:rsidR="00C2797E">
              <w:rPr>
                <w:noProof/>
                <w:webHidden/>
              </w:rPr>
              <w:tab/>
            </w:r>
            <w:r w:rsidR="00C2797E">
              <w:rPr>
                <w:noProof/>
                <w:webHidden/>
              </w:rPr>
              <w:fldChar w:fldCharType="begin"/>
            </w:r>
            <w:r w:rsidR="00C2797E">
              <w:rPr>
                <w:noProof/>
                <w:webHidden/>
              </w:rPr>
              <w:instrText xml:space="preserve"> PAGEREF _Toc114512092 \h </w:instrText>
            </w:r>
            <w:r w:rsidR="00C2797E">
              <w:rPr>
                <w:noProof/>
                <w:webHidden/>
              </w:rPr>
            </w:r>
            <w:r w:rsidR="00C2797E">
              <w:rPr>
                <w:noProof/>
                <w:webHidden/>
              </w:rPr>
              <w:fldChar w:fldCharType="separate"/>
            </w:r>
            <w:r w:rsidR="00C2797E">
              <w:rPr>
                <w:noProof/>
                <w:webHidden/>
              </w:rPr>
              <w:t>3</w:t>
            </w:r>
            <w:r w:rsidR="00C2797E">
              <w:rPr>
                <w:noProof/>
                <w:webHidden/>
              </w:rPr>
              <w:fldChar w:fldCharType="end"/>
            </w:r>
          </w:hyperlink>
        </w:p>
        <w:p w14:paraId="09077897" w14:textId="77777777" w:rsidR="00C2797E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4512093" w:history="1">
            <w:r w:rsidR="00C2797E" w:rsidRPr="00A214F9">
              <w:rPr>
                <w:rStyle w:val="Hipervnculo"/>
                <w:noProof/>
              </w:rPr>
              <w:t>4.Bibliografía</w:t>
            </w:r>
            <w:r w:rsidR="00C2797E">
              <w:rPr>
                <w:noProof/>
                <w:webHidden/>
              </w:rPr>
              <w:tab/>
            </w:r>
            <w:r w:rsidR="00C2797E">
              <w:rPr>
                <w:noProof/>
                <w:webHidden/>
              </w:rPr>
              <w:fldChar w:fldCharType="begin"/>
            </w:r>
            <w:r w:rsidR="00C2797E">
              <w:rPr>
                <w:noProof/>
                <w:webHidden/>
              </w:rPr>
              <w:instrText xml:space="preserve"> PAGEREF _Toc114512093 \h </w:instrText>
            </w:r>
            <w:r w:rsidR="00C2797E">
              <w:rPr>
                <w:noProof/>
                <w:webHidden/>
              </w:rPr>
            </w:r>
            <w:r w:rsidR="00C2797E">
              <w:rPr>
                <w:noProof/>
                <w:webHidden/>
              </w:rPr>
              <w:fldChar w:fldCharType="separate"/>
            </w:r>
            <w:r w:rsidR="00C2797E">
              <w:rPr>
                <w:noProof/>
                <w:webHidden/>
              </w:rPr>
              <w:t>4</w:t>
            </w:r>
            <w:r w:rsidR="00C2797E">
              <w:rPr>
                <w:noProof/>
                <w:webHidden/>
              </w:rPr>
              <w:fldChar w:fldCharType="end"/>
            </w:r>
          </w:hyperlink>
        </w:p>
        <w:p w14:paraId="7EA9F339" w14:textId="77777777" w:rsidR="00605DE4" w:rsidRDefault="00036AEB">
          <w:r w:rsidRPr="00CE0669">
            <w:rPr>
              <w:b/>
              <w:bCs/>
              <w:noProof/>
              <w:sz w:val="44"/>
              <w:szCs w:val="44"/>
            </w:rPr>
            <w:fldChar w:fldCharType="end"/>
          </w:r>
        </w:p>
      </w:sdtContent>
    </w:sdt>
    <w:p w14:paraId="58E4BEA7" w14:textId="77777777" w:rsidR="00CE0669" w:rsidRDefault="00CE0669">
      <w:pPr>
        <w:rPr>
          <w:sz w:val="32"/>
          <w:szCs w:val="32"/>
        </w:rPr>
      </w:pPr>
    </w:p>
    <w:p w14:paraId="5A72EAB4" w14:textId="77777777" w:rsidR="00CE0669" w:rsidRDefault="00CE0669">
      <w:pPr>
        <w:rPr>
          <w:sz w:val="32"/>
          <w:szCs w:val="32"/>
        </w:rPr>
      </w:pPr>
    </w:p>
    <w:p w14:paraId="05A2D3A9" w14:textId="77777777" w:rsidR="00CE0669" w:rsidRDefault="00CE0669">
      <w:pPr>
        <w:rPr>
          <w:sz w:val="32"/>
          <w:szCs w:val="32"/>
        </w:rPr>
      </w:pPr>
    </w:p>
    <w:p w14:paraId="529EACD2" w14:textId="77777777" w:rsidR="00CE0669" w:rsidRDefault="00CE0669">
      <w:pPr>
        <w:rPr>
          <w:sz w:val="32"/>
          <w:szCs w:val="32"/>
        </w:rPr>
      </w:pPr>
    </w:p>
    <w:p w14:paraId="2C58D77F" w14:textId="77777777" w:rsidR="00CE0669" w:rsidRDefault="00CE0669">
      <w:pPr>
        <w:rPr>
          <w:sz w:val="32"/>
          <w:szCs w:val="32"/>
        </w:rPr>
      </w:pPr>
    </w:p>
    <w:p w14:paraId="674FE97E" w14:textId="77777777" w:rsidR="00CE0669" w:rsidRDefault="00CE0669">
      <w:pPr>
        <w:rPr>
          <w:sz w:val="32"/>
          <w:szCs w:val="32"/>
        </w:rPr>
      </w:pPr>
    </w:p>
    <w:p w14:paraId="7FBD761D" w14:textId="77777777" w:rsidR="00CE0669" w:rsidRDefault="00CE0669">
      <w:pPr>
        <w:rPr>
          <w:sz w:val="32"/>
          <w:szCs w:val="32"/>
        </w:rPr>
      </w:pPr>
    </w:p>
    <w:p w14:paraId="22693398" w14:textId="77777777" w:rsidR="00CE0669" w:rsidRDefault="00CE0669">
      <w:pPr>
        <w:rPr>
          <w:sz w:val="32"/>
          <w:szCs w:val="32"/>
        </w:rPr>
      </w:pPr>
    </w:p>
    <w:p w14:paraId="38ED07D7" w14:textId="77777777" w:rsidR="00CE0669" w:rsidRDefault="00CE0669">
      <w:pPr>
        <w:rPr>
          <w:sz w:val="32"/>
          <w:szCs w:val="32"/>
        </w:rPr>
      </w:pPr>
    </w:p>
    <w:p w14:paraId="785290BA" w14:textId="77777777" w:rsidR="00CE0669" w:rsidRDefault="00CE0669">
      <w:pPr>
        <w:rPr>
          <w:sz w:val="32"/>
          <w:szCs w:val="32"/>
        </w:rPr>
      </w:pPr>
    </w:p>
    <w:p w14:paraId="128736AB" w14:textId="77777777" w:rsidR="00CE0669" w:rsidRDefault="00CE0669">
      <w:pPr>
        <w:rPr>
          <w:sz w:val="32"/>
          <w:szCs w:val="32"/>
        </w:rPr>
      </w:pPr>
    </w:p>
    <w:p w14:paraId="684904C7" w14:textId="77777777" w:rsidR="00CE0669" w:rsidRDefault="00CE0669">
      <w:pPr>
        <w:rPr>
          <w:sz w:val="32"/>
          <w:szCs w:val="32"/>
        </w:rPr>
      </w:pPr>
    </w:p>
    <w:p w14:paraId="54492B25" w14:textId="77777777" w:rsidR="00CE0669" w:rsidRDefault="00CE0669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605DE4">
        <w:rPr>
          <w:sz w:val="32"/>
          <w:szCs w:val="32"/>
        </w:rPr>
        <w:br w:type="page"/>
      </w:r>
    </w:p>
    <w:p w14:paraId="16091704" w14:textId="77777777" w:rsidR="00C2797E" w:rsidRDefault="00C2797E" w:rsidP="00867B91">
      <w:pPr>
        <w:pStyle w:val="Ttulo1"/>
        <w:numPr>
          <w:ilvl w:val="0"/>
          <w:numId w:val="0"/>
        </w:numPr>
        <w:ind w:left="1776"/>
      </w:pPr>
    </w:p>
    <w:p w14:paraId="75C4AF7E" w14:textId="77777777" w:rsidR="00605DE4" w:rsidRPr="00867B91" w:rsidRDefault="00867B91" w:rsidP="00867B91">
      <w:pPr>
        <w:pStyle w:val="Ttulo1"/>
        <w:numPr>
          <w:ilvl w:val="0"/>
          <w:numId w:val="0"/>
        </w:numPr>
        <w:ind w:left="1776"/>
      </w:pPr>
      <w:bookmarkStart w:id="0" w:name="_Toc114512090"/>
      <w:r w:rsidRPr="00867B91">
        <w:t>1.</w:t>
      </w:r>
      <w:r w:rsidR="00605DE4" w:rsidRPr="00867B91">
        <w:t>Desarrollo de la práctica</w:t>
      </w:r>
      <w:bookmarkEnd w:id="0"/>
    </w:p>
    <w:p w14:paraId="13BD6CC2" w14:textId="77777777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 Colocar las máquinas virtuales en modo “bridged”, para poder acceder a Internet</w:t>
      </w:r>
    </w:p>
    <w:p w14:paraId="6502156F" w14:textId="77777777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para la descarga de los repositorios. ¡Cuidado!: no interferir con la red real ni</w:t>
      </w:r>
    </w:p>
    <w:p w14:paraId="1BFD1DB1" w14:textId="77777777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con los compañeros (podéis cambiar las IP&amp;#39;s si lo creéis conveniente).</w:t>
      </w:r>
    </w:p>
    <w:p w14:paraId="5868C506" w14:textId="77777777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 El equipo servidor se llamará servidoralumno y tendrá la IP estática</w:t>
      </w:r>
    </w:p>
    <w:p w14:paraId="465B5A16" w14:textId="77777777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192.168.2.xx1. (con alumno, el nombre del alumno y xx1 la primera IP libre del</w:t>
      </w:r>
    </w:p>
    <w:p w14:paraId="399BCED7" w14:textId="1F3279EF" w:rsid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alumno)</w:t>
      </w:r>
    </w:p>
    <w:p w14:paraId="7E46C92F" w14:textId="6F3ED94C" w:rsidR="00BD696B" w:rsidRDefault="00BD696B" w:rsidP="00DD764E">
      <w:pPr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73600" behindDoc="0" locked="0" layoutInCell="1" allowOverlap="1" wp14:anchorId="10B0A923" wp14:editId="68A90F41">
            <wp:simplePos x="0" y="0"/>
            <wp:positionH relativeFrom="margin">
              <wp:posOffset>-19050</wp:posOffset>
            </wp:positionH>
            <wp:positionV relativeFrom="paragraph">
              <wp:posOffset>521335</wp:posOffset>
            </wp:positionV>
            <wp:extent cx="5400040" cy="2158365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En primer lugar debemos de asignar el nombre correspondiente al equipo asi como definir una contraseña.</w:t>
      </w:r>
    </w:p>
    <w:p w14:paraId="21961B94" w14:textId="31DAE7DF" w:rsidR="00DD764E" w:rsidRDefault="00BD696B" w:rsidP="00DD764E">
      <w:pPr>
        <w:rPr>
          <w:sz w:val="24"/>
          <w:szCs w:val="24"/>
        </w:rPr>
      </w:pPr>
      <w:r>
        <w:rPr>
          <w:sz w:val="24"/>
          <w:szCs w:val="24"/>
        </w:rPr>
        <w:t>En primer lugar, debemos configurar la interfaz de red de la máquina que utilizaremos en mi caso es la siguiente. (Las ip pueden cambiar a lo largo de la practica por que la empecé en mi casa estando malo y la terminé en clase.)</w:t>
      </w:r>
    </w:p>
    <w:p w14:paraId="75119168" w14:textId="0B8972F6" w:rsidR="00DD764E" w:rsidRDefault="00BD696B">
      <w:pPr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 wp14:anchorId="7C90F75B" wp14:editId="3B966868">
            <wp:simplePos x="0" y="0"/>
            <wp:positionH relativeFrom="margin">
              <wp:align>right</wp:align>
            </wp:positionH>
            <wp:positionV relativeFrom="paragraph">
              <wp:posOffset>223520</wp:posOffset>
            </wp:positionV>
            <wp:extent cx="5400040" cy="2309495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764E">
        <w:rPr>
          <w:sz w:val="24"/>
          <w:szCs w:val="24"/>
        </w:rPr>
        <w:br w:type="page"/>
      </w:r>
    </w:p>
    <w:p w14:paraId="42B8E43F" w14:textId="77777777" w:rsidR="00DD764E" w:rsidRDefault="00DD764E" w:rsidP="00DD764E">
      <w:pPr>
        <w:rPr>
          <w:sz w:val="24"/>
          <w:szCs w:val="24"/>
        </w:rPr>
      </w:pPr>
    </w:p>
    <w:p w14:paraId="295AE792" w14:textId="1E9FD741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 Los equipos clientes se llamarán clientealumno1 y clientealumno2 y tendrán las</w:t>
      </w:r>
    </w:p>
    <w:p w14:paraId="1F72A13C" w14:textId="77777777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IP estáticas 192.168.2.xx2 y 192.168.2.xx3, respectivamente. (con alumno, el</w:t>
      </w:r>
    </w:p>
    <w:p w14:paraId="0BA0426F" w14:textId="77777777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nombre del alumno y xx2 y xx3 la segunda y tercera IP libre del alumno)</w:t>
      </w:r>
    </w:p>
    <w:p w14:paraId="1E214251" w14:textId="77777777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 Red de trabajo: 12.168.2.0/21</w:t>
      </w:r>
    </w:p>
    <w:p w14:paraId="7CF9D46B" w14:textId="77777777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 Dominio a utilizar: estaesmiclasealumno.local (con alumno, el nombre del</w:t>
      </w:r>
    </w:p>
    <w:p w14:paraId="17571984" w14:textId="77777777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alumno)</w:t>
      </w:r>
    </w:p>
    <w:p w14:paraId="037A8E2F" w14:textId="77777777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Hay que realizar los siguientes apartados:</w:t>
      </w:r>
    </w:p>
    <w:p w14:paraId="0FAD6184" w14:textId="759A3AAA" w:rsidR="00DD764E" w:rsidRPr="00BD696B" w:rsidRDefault="00DD764E" w:rsidP="00BD696B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BD696B">
        <w:rPr>
          <w:sz w:val="24"/>
          <w:szCs w:val="24"/>
        </w:rPr>
        <w:t>Montar las máquinas virtuales. ¿Qué has tenido que modificar?</w:t>
      </w:r>
    </w:p>
    <w:p w14:paraId="56B8F3ED" w14:textId="749F3A22" w:rsidR="00BD696B" w:rsidRPr="00A76C72" w:rsidRDefault="00BD696B" w:rsidP="00BD696B">
      <w:pPr>
        <w:rPr>
          <w:color w:val="00B0F0"/>
          <w:sz w:val="24"/>
          <w:szCs w:val="24"/>
        </w:rPr>
      </w:pPr>
      <w:r w:rsidRPr="00A76C72">
        <w:rPr>
          <w:color w:val="00B0F0"/>
          <w:sz w:val="24"/>
          <w:szCs w:val="24"/>
        </w:rPr>
        <w:t xml:space="preserve">En </w:t>
      </w:r>
      <w:r w:rsidR="00A76C72" w:rsidRPr="00A76C72">
        <w:rPr>
          <w:color w:val="00B0F0"/>
          <w:sz w:val="24"/>
          <w:szCs w:val="24"/>
        </w:rPr>
        <w:t>todos los casos</w:t>
      </w:r>
      <w:r w:rsidRPr="00A76C72">
        <w:rPr>
          <w:color w:val="00B0F0"/>
          <w:sz w:val="24"/>
          <w:szCs w:val="24"/>
        </w:rPr>
        <w:t xml:space="preserve"> las maquinas se encuentran en modo bridge </w:t>
      </w:r>
      <w:r w:rsidR="00A76C72" w:rsidRPr="00A76C72">
        <w:rPr>
          <w:color w:val="00B0F0"/>
          <w:sz w:val="24"/>
          <w:szCs w:val="24"/>
        </w:rPr>
        <w:t>y tienen configurada en las dns la ip del servidor y una de conexión a internet.</w:t>
      </w:r>
    </w:p>
    <w:p w14:paraId="0982C086" w14:textId="54E584F0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2. Instalar y configurar un servidor DNS que nos resuelva nuestras direcciones del</w:t>
      </w:r>
    </w:p>
    <w:p w14:paraId="782097AA" w14:textId="7F675A85" w:rsidR="00DD764E" w:rsidRDefault="00A76C72" w:rsidP="00DD764E">
      <w:pPr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72576" behindDoc="0" locked="0" layoutInCell="1" allowOverlap="1" wp14:anchorId="14A52EA9" wp14:editId="20B5218B">
            <wp:simplePos x="0" y="0"/>
            <wp:positionH relativeFrom="margin">
              <wp:posOffset>415290</wp:posOffset>
            </wp:positionH>
            <wp:positionV relativeFrom="paragraph">
              <wp:posOffset>3034030</wp:posOffset>
            </wp:positionV>
            <wp:extent cx="4695825" cy="2305685"/>
            <wp:effectExtent l="0" t="0" r="952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8720" behindDoc="0" locked="0" layoutInCell="1" allowOverlap="1" wp14:anchorId="4E647F8C" wp14:editId="3C70C6FF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3810000" cy="2460625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64E" w:rsidRPr="00DD764E">
        <w:rPr>
          <w:sz w:val="24"/>
          <w:szCs w:val="24"/>
        </w:rPr>
        <w:t>dominio.</w:t>
      </w:r>
    </w:p>
    <w:p w14:paraId="74A5B54B" w14:textId="7CED1B4D" w:rsidR="005C7F26" w:rsidRPr="00A76C72" w:rsidRDefault="00A76C72" w:rsidP="00DD764E">
      <w:pPr>
        <w:rPr>
          <w:color w:val="00B0F0"/>
          <w:sz w:val="24"/>
          <w:szCs w:val="24"/>
        </w:rPr>
      </w:pPr>
      <w:r w:rsidRPr="00A76C72">
        <w:rPr>
          <w:noProof/>
          <w:color w:val="00B0F0"/>
          <w:lang w:eastAsia="es-ES"/>
        </w:rPr>
        <w:lastRenderedPageBreak/>
        <w:drawing>
          <wp:anchor distT="0" distB="0" distL="114300" distR="114300" simplePos="0" relativeHeight="251674624" behindDoc="0" locked="0" layoutInCell="1" allowOverlap="1" wp14:anchorId="7A7A426B" wp14:editId="636598F6">
            <wp:simplePos x="0" y="0"/>
            <wp:positionH relativeFrom="margin">
              <wp:align>right</wp:align>
            </wp:positionH>
            <wp:positionV relativeFrom="paragraph">
              <wp:posOffset>647065</wp:posOffset>
            </wp:positionV>
            <wp:extent cx="5400040" cy="67437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6C72">
        <w:rPr>
          <w:color w:val="00B0F0"/>
          <w:sz w:val="24"/>
          <w:szCs w:val="24"/>
        </w:rPr>
        <w:t>Una vez configurado los archivos de configuración para dns procedemos a crear las zonas que configuraremos para ello utilizaremos como plantilla dos zonas que aparecen de forma predeterminada en el dns</w:t>
      </w:r>
    </w:p>
    <w:p w14:paraId="58817420" w14:textId="07DF7336" w:rsidR="0032234B" w:rsidRPr="00A76C72" w:rsidRDefault="00A76C72" w:rsidP="00DD764E">
      <w:pPr>
        <w:rPr>
          <w:color w:val="00B0F0"/>
          <w:sz w:val="24"/>
          <w:szCs w:val="24"/>
        </w:rPr>
      </w:pPr>
      <w:r w:rsidRPr="00A76C72">
        <w:rPr>
          <w:noProof/>
          <w:color w:val="00B0F0"/>
          <w:lang w:eastAsia="es-ES"/>
        </w:rPr>
        <w:drawing>
          <wp:anchor distT="0" distB="0" distL="114300" distR="114300" simplePos="0" relativeHeight="251676672" behindDoc="0" locked="0" layoutInCell="1" allowOverlap="1" wp14:anchorId="698D5C0A" wp14:editId="47B44EAC">
            <wp:simplePos x="0" y="0"/>
            <wp:positionH relativeFrom="margin">
              <wp:align>left</wp:align>
            </wp:positionH>
            <wp:positionV relativeFrom="paragraph">
              <wp:posOffset>1154430</wp:posOffset>
            </wp:positionV>
            <wp:extent cx="5114290" cy="2127885"/>
            <wp:effectExtent l="0" t="0" r="0" b="571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6C72">
        <w:rPr>
          <w:noProof/>
          <w:color w:val="00B0F0"/>
          <w:lang w:eastAsia="es-ES"/>
        </w:rPr>
        <w:drawing>
          <wp:anchor distT="0" distB="0" distL="114300" distR="114300" simplePos="0" relativeHeight="251675648" behindDoc="0" locked="0" layoutInCell="1" allowOverlap="1" wp14:anchorId="35CCD318" wp14:editId="36E27543">
            <wp:simplePos x="0" y="0"/>
            <wp:positionH relativeFrom="margin">
              <wp:posOffset>13970</wp:posOffset>
            </wp:positionH>
            <wp:positionV relativeFrom="paragraph">
              <wp:posOffset>3396615</wp:posOffset>
            </wp:positionV>
            <wp:extent cx="4990465" cy="2352040"/>
            <wp:effectExtent l="0" t="0" r="63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6C72">
        <w:rPr>
          <w:color w:val="00B0F0"/>
          <w:sz w:val="24"/>
          <w:szCs w:val="24"/>
        </w:rPr>
        <w:t>A continuación, configuraremos las zonas de nuestra maquina tanto la directa como la inversa</w:t>
      </w:r>
    </w:p>
    <w:p w14:paraId="69FDA389" w14:textId="60EE50F5" w:rsidR="0032234B" w:rsidRPr="00DD764E" w:rsidRDefault="0032234B" w:rsidP="00DD764E">
      <w:pPr>
        <w:rPr>
          <w:sz w:val="24"/>
          <w:szCs w:val="24"/>
        </w:rPr>
      </w:pPr>
    </w:p>
    <w:p w14:paraId="585ACAA0" w14:textId="17902FB3" w:rsidR="003873C5" w:rsidRPr="00A76C72" w:rsidRDefault="00A76C72" w:rsidP="00DD764E">
      <w:pPr>
        <w:rPr>
          <w:color w:val="00B0F0"/>
          <w:sz w:val="24"/>
          <w:szCs w:val="24"/>
        </w:rPr>
      </w:pPr>
      <w:r w:rsidRPr="00A76C72">
        <w:rPr>
          <w:noProof/>
          <w:color w:val="00B0F0"/>
          <w:lang w:eastAsia="es-ES"/>
        </w:rPr>
        <w:drawing>
          <wp:anchor distT="0" distB="0" distL="114300" distR="114300" simplePos="0" relativeHeight="251677696" behindDoc="0" locked="0" layoutInCell="1" allowOverlap="1" wp14:anchorId="333AA662" wp14:editId="0E8E32A4">
            <wp:simplePos x="0" y="0"/>
            <wp:positionH relativeFrom="margin">
              <wp:posOffset>-38100</wp:posOffset>
            </wp:positionH>
            <wp:positionV relativeFrom="paragraph">
              <wp:posOffset>466725</wp:posOffset>
            </wp:positionV>
            <wp:extent cx="5400040" cy="1064895"/>
            <wp:effectExtent l="0" t="0" r="0" b="190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6C72">
        <w:rPr>
          <w:color w:val="00B0F0"/>
          <w:sz w:val="24"/>
          <w:szCs w:val="24"/>
        </w:rPr>
        <w:t>A continuación, utilizaremos un servicio que nos dirá si hay algún error de sintaxis en nuestros archivos anteriormente configurados</w:t>
      </w:r>
    </w:p>
    <w:p w14:paraId="0B3DD72F" w14:textId="05DB51BE" w:rsidR="003873C5" w:rsidRDefault="003873C5" w:rsidP="00DD764E">
      <w:pPr>
        <w:rPr>
          <w:sz w:val="24"/>
          <w:szCs w:val="24"/>
        </w:rPr>
      </w:pPr>
    </w:p>
    <w:p w14:paraId="41AE6035" w14:textId="71380628" w:rsidR="003873C5" w:rsidRDefault="003873C5" w:rsidP="00DD764E">
      <w:pPr>
        <w:rPr>
          <w:sz w:val="24"/>
          <w:szCs w:val="24"/>
        </w:rPr>
      </w:pPr>
    </w:p>
    <w:p w14:paraId="14BD613A" w14:textId="54FD7D9D" w:rsidR="005C7F26" w:rsidRDefault="00160CE6" w:rsidP="00DD764E">
      <w:pPr>
        <w:rPr>
          <w:sz w:val="24"/>
          <w:szCs w:val="24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9744" behindDoc="0" locked="0" layoutInCell="1" allowOverlap="1" wp14:anchorId="298248B5" wp14:editId="01CFDE39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400040" cy="484505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62976" w14:textId="6BD914DF" w:rsidR="005C7F26" w:rsidRPr="00A76C72" w:rsidRDefault="00160CE6" w:rsidP="00DD764E">
      <w:pPr>
        <w:rPr>
          <w:color w:val="00B0F0"/>
          <w:sz w:val="24"/>
          <w:szCs w:val="24"/>
        </w:rPr>
      </w:pPr>
      <w:r w:rsidRPr="00A76C72">
        <w:rPr>
          <w:noProof/>
          <w:color w:val="00B0F0"/>
          <w:lang w:eastAsia="es-ES"/>
        </w:rPr>
        <w:drawing>
          <wp:anchor distT="0" distB="0" distL="114300" distR="114300" simplePos="0" relativeHeight="251680768" behindDoc="0" locked="0" layoutInCell="1" allowOverlap="1" wp14:anchorId="7CA6C8B1" wp14:editId="4EFD3937">
            <wp:simplePos x="0" y="0"/>
            <wp:positionH relativeFrom="margin">
              <wp:align>left</wp:align>
            </wp:positionH>
            <wp:positionV relativeFrom="paragraph">
              <wp:posOffset>883920</wp:posOffset>
            </wp:positionV>
            <wp:extent cx="5267325" cy="1362075"/>
            <wp:effectExtent l="0" t="0" r="9525" b="952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6C72" w:rsidRPr="00A76C72">
        <w:rPr>
          <w:color w:val="00B0F0"/>
          <w:sz w:val="24"/>
          <w:szCs w:val="24"/>
        </w:rPr>
        <w:t>Al modificar este archivo y añadirle el -4 le forzaremos a que use ipv4</w:t>
      </w:r>
    </w:p>
    <w:p w14:paraId="761A759E" w14:textId="3411D642" w:rsidR="005C7F26" w:rsidRPr="00A76C72" w:rsidRDefault="00A76C72" w:rsidP="00DD764E">
      <w:pPr>
        <w:rPr>
          <w:color w:val="00B0F0"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82816" behindDoc="0" locked="0" layoutInCell="1" allowOverlap="1" wp14:anchorId="397C2CB5" wp14:editId="1076F4AE">
            <wp:simplePos x="0" y="0"/>
            <wp:positionH relativeFrom="margin">
              <wp:align>right</wp:align>
            </wp:positionH>
            <wp:positionV relativeFrom="paragraph">
              <wp:posOffset>4733290</wp:posOffset>
            </wp:positionV>
            <wp:extent cx="5400040" cy="130175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0CE6" w:rsidRPr="00A76C72">
        <w:rPr>
          <w:noProof/>
          <w:color w:val="00B0F0"/>
          <w:lang w:eastAsia="es-ES"/>
        </w:rPr>
        <w:drawing>
          <wp:anchor distT="0" distB="0" distL="114300" distR="114300" simplePos="0" relativeHeight="251681792" behindDoc="0" locked="0" layoutInCell="1" allowOverlap="1" wp14:anchorId="210C7F21" wp14:editId="56919CF1">
            <wp:simplePos x="0" y="0"/>
            <wp:positionH relativeFrom="margin">
              <wp:align>right</wp:align>
            </wp:positionH>
            <wp:positionV relativeFrom="paragraph">
              <wp:posOffset>1961515</wp:posOffset>
            </wp:positionV>
            <wp:extent cx="5400040" cy="2567940"/>
            <wp:effectExtent l="0" t="0" r="0" b="381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6C72">
        <w:rPr>
          <w:color w:val="00B0F0"/>
          <w:sz w:val="24"/>
          <w:szCs w:val="24"/>
        </w:rPr>
        <w:t>Como podemos corroborar todo funciona perfectamente ahora pasaremos con la configuración del cliente.</w:t>
      </w:r>
    </w:p>
    <w:p w14:paraId="7688247C" w14:textId="63A3C65A" w:rsidR="005C7F26" w:rsidRDefault="005C7F26" w:rsidP="00DD764E">
      <w:pPr>
        <w:rPr>
          <w:sz w:val="24"/>
          <w:szCs w:val="24"/>
        </w:rPr>
      </w:pPr>
    </w:p>
    <w:p w14:paraId="37361D30" w14:textId="316969EF" w:rsidR="00160CE6" w:rsidRDefault="00160CE6" w:rsidP="00DD764E">
      <w:pPr>
        <w:rPr>
          <w:sz w:val="24"/>
          <w:szCs w:val="24"/>
        </w:rPr>
      </w:pPr>
    </w:p>
    <w:p w14:paraId="32F25D9D" w14:textId="18E0CA4B" w:rsidR="007C4CEE" w:rsidRPr="00A76C72" w:rsidRDefault="00A76C72" w:rsidP="00DD764E">
      <w:pPr>
        <w:rPr>
          <w:color w:val="00B0F0"/>
          <w:sz w:val="24"/>
          <w:szCs w:val="24"/>
        </w:rPr>
      </w:pPr>
      <w:r w:rsidRPr="00A76C72">
        <w:rPr>
          <w:color w:val="00B0F0"/>
          <w:sz w:val="24"/>
          <w:szCs w:val="24"/>
        </w:rPr>
        <w:t>Para la configuración de los dos clientes lo haremos de dos formas distintas por el archivo de configuración y por la interfaz grafica</w:t>
      </w:r>
    </w:p>
    <w:p w14:paraId="683B9306" w14:textId="3A25FF30" w:rsidR="007C4CEE" w:rsidRDefault="007C4CEE" w:rsidP="00DD764E">
      <w:pPr>
        <w:rPr>
          <w:sz w:val="24"/>
          <w:szCs w:val="24"/>
        </w:rPr>
      </w:pPr>
    </w:p>
    <w:p w14:paraId="34BE8588" w14:textId="5905B2D5" w:rsidR="007C4CEE" w:rsidRDefault="007C4CEE" w:rsidP="00DD764E">
      <w:pPr>
        <w:rPr>
          <w:sz w:val="24"/>
          <w:szCs w:val="24"/>
        </w:rPr>
      </w:pPr>
    </w:p>
    <w:p w14:paraId="73CBF907" w14:textId="7A6A5CC2" w:rsidR="007C4CEE" w:rsidRDefault="007C4CEE" w:rsidP="00DD764E">
      <w:pPr>
        <w:rPr>
          <w:sz w:val="24"/>
          <w:szCs w:val="24"/>
        </w:rPr>
      </w:pPr>
    </w:p>
    <w:p w14:paraId="4D97331A" w14:textId="3CB698A6" w:rsidR="007C4CEE" w:rsidRDefault="007C4CEE" w:rsidP="00DD764E">
      <w:pPr>
        <w:rPr>
          <w:sz w:val="24"/>
          <w:szCs w:val="24"/>
        </w:rPr>
      </w:pPr>
    </w:p>
    <w:p w14:paraId="2C885306" w14:textId="4BAE9E08" w:rsidR="009E11BD" w:rsidRDefault="009E11BD" w:rsidP="00DD764E">
      <w:pPr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86912" behindDoc="0" locked="0" layoutInCell="1" allowOverlap="1" wp14:anchorId="6271BA6D" wp14:editId="4627FA05">
            <wp:simplePos x="0" y="0"/>
            <wp:positionH relativeFrom="margin">
              <wp:align>center</wp:align>
            </wp:positionH>
            <wp:positionV relativeFrom="paragraph">
              <wp:posOffset>2157730</wp:posOffset>
            </wp:positionV>
            <wp:extent cx="4181475" cy="3355340"/>
            <wp:effectExtent l="0" t="0" r="9525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B65">
        <w:rPr>
          <w:noProof/>
          <w:lang w:eastAsia="es-ES"/>
        </w:rPr>
        <w:drawing>
          <wp:anchor distT="0" distB="0" distL="114300" distR="114300" simplePos="0" relativeHeight="251683840" behindDoc="0" locked="0" layoutInCell="1" allowOverlap="1" wp14:anchorId="6C32CBA6" wp14:editId="040BE95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1940560"/>
            <wp:effectExtent l="0" t="0" r="0" b="254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73D70" w14:textId="61198ECE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3. Realizar consultas dig/nslookup para comprobar el funcionamiento del servidor</w:t>
      </w:r>
    </w:p>
    <w:p w14:paraId="34F201B1" w14:textId="4B72D57E" w:rsidR="00A76C72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DNS.</w:t>
      </w:r>
    </w:p>
    <w:p w14:paraId="0F751892" w14:textId="473E0BED" w:rsidR="00A76C72" w:rsidRPr="003D65E9" w:rsidRDefault="00A76C72" w:rsidP="00DD764E">
      <w:pPr>
        <w:rPr>
          <w:color w:val="00B0F0"/>
          <w:sz w:val="24"/>
          <w:szCs w:val="24"/>
        </w:rPr>
      </w:pPr>
      <w:r w:rsidRPr="003D65E9">
        <w:rPr>
          <w:color w:val="00B0F0"/>
          <w:sz w:val="24"/>
          <w:szCs w:val="24"/>
        </w:rPr>
        <w:t>A continuación, podemos comprobar que el dns funciona perfectamente resolviendo las consultas nslookup y dig</w:t>
      </w:r>
    </w:p>
    <w:p w14:paraId="08C42C43" w14:textId="25FECF21" w:rsidR="009E11BD" w:rsidRDefault="00A76C72" w:rsidP="00DD764E">
      <w:pPr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84864" behindDoc="0" locked="0" layoutInCell="1" allowOverlap="1" wp14:anchorId="3F58164A" wp14:editId="0CB0FF7C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4924425" cy="1304925"/>
            <wp:effectExtent l="0" t="0" r="9525" b="952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B6586" w14:textId="17B4DF0B" w:rsidR="009E11BD" w:rsidRDefault="009E11BD" w:rsidP="00DD764E">
      <w:pPr>
        <w:rPr>
          <w:sz w:val="24"/>
          <w:szCs w:val="24"/>
        </w:rPr>
      </w:pPr>
    </w:p>
    <w:p w14:paraId="10DD688A" w14:textId="19002ACF" w:rsidR="009E11BD" w:rsidRDefault="009E11BD" w:rsidP="00DD764E">
      <w:pPr>
        <w:rPr>
          <w:sz w:val="24"/>
          <w:szCs w:val="24"/>
        </w:rPr>
      </w:pPr>
    </w:p>
    <w:p w14:paraId="2C7B8176" w14:textId="7BF56B37" w:rsidR="009E11BD" w:rsidRDefault="000904D3" w:rsidP="00DD764E">
      <w:pPr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88960" behindDoc="0" locked="0" layoutInCell="1" allowOverlap="1" wp14:anchorId="0CA882E8" wp14:editId="735E926B">
            <wp:simplePos x="0" y="0"/>
            <wp:positionH relativeFrom="margin">
              <wp:posOffset>366395</wp:posOffset>
            </wp:positionH>
            <wp:positionV relativeFrom="paragraph">
              <wp:posOffset>66040</wp:posOffset>
            </wp:positionV>
            <wp:extent cx="4772025" cy="1390650"/>
            <wp:effectExtent l="0" t="0" r="9525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B2B2A" w14:textId="111F286D" w:rsidR="009E11BD" w:rsidRDefault="003D65E9" w:rsidP="00DD764E">
      <w:pPr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89984" behindDoc="0" locked="0" layoutInCell="1" allowOverlap="1" wp14:anchorId="0C4878FA" wp14:editId="01BAB0E2">
            <wp:simplePos x="0" y="0"/>
            <wp:positionH relativeFrom="margin">
              <wp:posOffset>356870</wp:posOffset>
            </wp:positionH>
            <wp:positionV relativeFrom="paragraph">
              <wp:posOffset>199390</wp:posOffset>
            </wp:positionV>
            <wp:extent cx="4619625" cy="2886710"/>
            <wp:effectExtent l="0" t="0" r="9525" b="889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018C50" w14:textId="038C2516" w:rsidR="009E11BD" w:rsidRDefault="009E11BD" w:rsidP="00DD764E">
      <w:pPr>
        <w:rPr>
          <w:sz w:val="24"/>
          <w:szCs w:val="24"/>
        </w:rPr>
      </w:pPr>
    </w:p>
    <w:p w14:paraId="36771547" w14:textId="6E5F93BE" w:rsidR="009E11BD" w:rsidRDefault="000904D3" w:rsidP="00DD764E">
      <w:pPr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85888" behindDoc="0" locked="0" layoutInCell="1" allowOverlap="1" wp14:anchorId="58048C2D" wp14:editId="6EA97759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4692015" cy="3013075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C9532" w14:textId="15A71C56" w:rsidR="009E11BD" w:rsidRPr="00DD764E" w:rsidRDefault="009E11BD" w:rsidP="00DD764E">
      <w:pPr>
        <w:rPr>
          <w:sz w:val="24"/>
          <w:szCs w:val="24"/>
        </w:rPr>
      </w:pPr>
    </w:p>
    <w:p w14:paraId="38A3CBDF" w14:textId="0DA43428" w:rsid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4. Instalar el Servidor LDAP, detallando los pasos seguidos.</w:t>
      </w:r>
    </w:p>
    <w:p w14:paraId="520AB466" w14:textId="2A6FF579" w:rsidR="000904D3" w:rsidRPr="00A76C72" w:rsidRDefault="00A76C72" w:rsidP="00DD764E">
      <w:pPr>
        <w:rPr>
          <w:color w:val="00B0F0"/>
          <w:sz w:val="24"/>
          <w:szCs w:val="24"/>
        </w:rPr>
      </w:pPr>
      <w:r>
        <w:rPr>
          <w:noProof/>
          <w:color w:val="00B0F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E8F119" wp14:editId="15F76551">
                <wp:simplePos x="0" y="0"/>
                <wp:positionH relativeFrom="margin">
                  <wp:align>left</wp:align>
                </wp:positionH>
                <wp:positionV relativeFrom="paragraph">
                  <wp:posOffset>4072890</wp:posOffset>
                </wp:positionV>
                <wp:extent cx="4419600" cy="247650"/>
                <wp:effectExtent l="0" t="0" r="19050" b="1905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9DC49" id="Rectángulo 37" o:spid="_x0000_s1026" style="position:absolute;margin-left:0;margin-top:320.7pt;width:348pt;height:19.5pt;z-index:2517084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 w:rsidRPr="00A76C72">
        <w:rPr>
          <w:noProof/>
          <w:color w:val="00B0F0"/>
          <w:sz w:val="24"/>
          <w:szCs w:val="24"/>
          <w:lang w:eastAsia="es-ES"/>
        </w:rPr>
        <w:drawing>
          <wp:anchor distT="0" distB="0" distL="114300" distR="114300" simplePos="0" relativeHeight="251693056" behindDoc="0" locked="0" layoutInCell="1" allowOverlap="1" wp14:anchorId="280C0386" wp14:editId="1440F9F4">
            <wp:simplePos x="0" y="0"/>
            <wp:positionH relativeFrom="margin">
              <wp:align>right</wp:align>
            </wp:positionH>
            <wp:positionV relativeFrom="paragraph">
              <wp:posOffset>607695</wp:posOffset>
            </wp:positionV>
            <wp:extent cx="5400040" cy="3714115"/>
            <wp:effectExtent l="0" t="0" r="0" b="63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6C72">
        <w:rPr>
          <w:color w:val="00B0F0"/>
          <w:sz w:val="24"/>
          <w:szCs w:val="24"/>
        </w:rPr>
        <w:t>Para poder llevar a cabo la instalación debemos agregarle en el repositorio de enlaces los dos que usaremos que contienen el servicio w</w:t>
      </w:r>
      <w:r>
        <w:rPr>
          <w:color w:val="00B0F0"/>
          <w:sz w:val="24"/>
          <w:szCs w:val="24"/>
        </w:rPr>
        <w:t>e</w:t>
      </w:r>
      <w:r w:rsidRPr="00A76C72">
        <w:rPr>
          <w:color w:val="00B0F0"/>
          <w:sz w:val="24"/>
          <w:szCs w:val="24"/>
        </w:rPr>
        <w:t>bmin.</w:t>
      </w:r>
    </w:p>
    <w:p w14:paraId="21BF63D5" w14:textId="7D9B583B" w:rsidR="000904D3" w:rsidRPr="00DD764E" w:rsidRDefault="000904D3" w:rsidP="00DD764E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81269A" wp14:editId="1A302866">
                <wp:simplePos x="0" y="0"/>
                <wp:positionH relativeFrom="column">
                  <wp:posOffset>-22860</wp:posOffset>
                </wp:positionH>
                <wp:positionV relativeFrom="paragraph">
                  <wp:posOffset>3465195</wp:posOffset>
                </wp:positionV>
                <wp:extent cx="4610100" cy="247015"/>
                <wp:effectExtent l="0" t="0" r="19050" b="1968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247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08665" id="Rectángulo 22" o:spid="_x0000_s1026" style="position:absolute;margin-left:-1.8pt;margin-top:272.85pt;width:363pt;height:19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" filled="f" strokecolor="red" strokeweight="1pt"/>
            </w:pict>
          </mc:Fallback>
        </mc:AlternateContent>
      </w:r>
    </w:p>
    <w:p w14:paraId="468291E8" w14:textId="16569DCE" w:rsidR="000904D3" w:rsidRPr="00D31611" w:rsidRDefault="000904D3" w:rsidP="00DD764E">
      <w:pPr>
        <w:rPr>
          <w:color w:val="00B0F0"/>
          <w:sz w:val="24"/>
          <w:szCs w:val="24"/>
        </w:rPr>
      </w:pPr>
      <w:r w:rsidRPr="00D31611">
        <w:rPr>
          <w:noProof/>
          <w:color w:val="00B0F0"/>
          <w:lang w:eastAsia="es-ES"/>
        </w:rPr>
        <w:drawing>
          <wp:anchor distT="0" distB="0" distL="114300" distR="114300" simplePos="0" relativeHeight="251692032" behindDoc="0" locked="0" layoutInCell="1" allowOverlap="1" wp14:anchorId="2C23135D" wp14:editId="4F73D342">
            <wp:simplePos x="0" y="0"/>
            <wp:positionH relativeFrom="margin">
              <wp:posOffset>-47625</wp:posOffset>
            </wp:positionH>
            <wp:positionV relativeFrom="paragraph">
              <wp:posOffset>520065</wp:posOffset>
            </wp:positionV>
            <wp:extent cx="5400040" cy="1807210"/>
            <wp:effectExtent l="0" t="0" r="0" b="254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1611" w:rsidRPr="00D31611">
        <w:rPr>
          <w:color w:val="00B0F0"/>
          <w:sz w:val="24"/>
          <w:szCs w:val="24"/>
        </w:rPr>
        <w:t>A continuación, generaremos el certificado llamado jcameron-key.asc el cual usaremos para webmin</w:t>
      </w:r>
    </w:p>
    <w:p w14:paraId="761BF86C" w14:textId="77777777" w:rsidR="000904D3" w:rsidRDefault="000904D3" w:rsidP="00DD764E">
      <w:pPr>
        <w:rPr>
          <w:sz w:val="24"/>
          <w:szCs w:val="24"/>
        </w:rPr>
      </w:pPr>
    </w:p>
    <w:p w14:paraId="30E26657" w14:textId="022BDAE9" w:rsidR="000904D3" w:rsidRDefault="000904D3" w:rsidP="00DD764E">
      <w:pPr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94080" behindDoc="0" locked="0" layoutInCell="1" allowOverlap="1" wp14:anchorId="48893772" wp14:editId="6779CA0D">
            <wp:simplePos x="0" y="0"/>
            <wp:positionH relativeFrom="margin">
              <wp:align>left</wp:align>
            </wp:positionH>
            <wp:positionV relativeFrom="paragraph">
              <wp:posOffset>313690</wp:posOffset>
            </wp:positionV>
            <wp:extent cx="5267325" cy="685800"/>
            <wp:effectExtent l="0" t="0" r="9525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96E14" w14:textId="07A63CB7" w:rsidR="000904D3" w:rsidRDefault="000904D3" w:rsidP="00DD764E">
      <w:pPr>
        <w:rPr>
          <w:sz w:val="24"/>
          <w:szCs w:val="24"/>
        </w:rPr>
      </w:pPr>
    </w:p>
    <w:p w14:paraId="4BF673A8" w14:textId="0147DC6F" w:rsidR="000904D3" w:rsidRPr="00D31611" w:rsidRDefault="009C2C50" w:rsidP="00DD764E">
      <w:pPr>
        <w:rPr>
          <w:color w:val="00B0F0"/>
          <w:sz w:val="24"/>
          <w:szCs w:val="24"/>
        </w:rPr>
      </w:pPr>
      <w:r w:rsidRPr="00D31611">
        <w:rPr>
          <w:noProof/>
          <w:color w:val="00B0F0"/>
          <w:lang w:eastAsia="es-ES"/>
        </w:rPr>
        <w:drawing>
          <wp:anchor distT="0" distB="0" distL="114300" distR="114300" simplePos="0" relativeHeight="251695104" behindDoc="0" locked="0" layoutInCell="1" allowOverlap="1" wp14:anchorId="44CF12F5" wp14:editId="015D71C1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400040" cy="4010025"/>
            <wp:effectExtent l="0" t="0" r="0" b="952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1611" w:rsidRPr="00D31611">
        <w:rPr>
          <w:color w:val="00B0F0"/>
          <w:sz w:val="24"/>
          <w:szCs w:val="24"/>
        </w:rPr>
        <w:t>Una vez hecho esto podemos acceder a nuestro servidor usando webmin ya sea desde un cliente usando el nombre del servidor o desde cualquier otro equipo usando la ip.</w:t>
      </w:r>
    </w:p>
    <w:p w14:paraId="02F042AD" w14:textId="4CC73E5A" w:rsidR="000904D3" w:rsidRDefault="000904D3" w:rsidP="00DD764E">
      <w:pPr>
        <w:rPr>
          <w:sz w:val="24"/>
          <w:szCs w:val="24"/>
        </w:rPr>
      </w:pPr>
    </w:p>
    <w:p w14:paraId="07688657" w14:textId="379554FF" w:rsidR="009C2C50" w:rsidRPr="00D31611" w:rsidRDefault="003D65E9" w:rsidP="00DD764E">
      <w:pPr>
        <w:rPr>
          <w:color w:val="00B0F0"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96128" behindDoc="0" locked="0" layoutInCell="1" allowOverlap="1" wp14:anchorId="212089D7" wp14:editId="76EA7A19">
            <wp:simplePos x="0" y="0"/>
            <wp:positionH relativeFrom="margin">
              <wp:align>right</wp:align>
            </wp:positionH>
            <wp:positionV relativeFrom="paragraph">
              <wp:posOffset>432435</wp:posOffset>
            </wp:positionV>
            <wp:extent cx="5400040" cy="3352165"/>
            <wp:effectExtent l="0" t="0" r="0" b="635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1611" w:rsidRPr="00D31611">
        <w:rPr>
          <w:color w:val="00B0F0"/>
          <w:sz w:val="24"/>
          <w:szCs w:val="24"/>
        </w:rPr>
        <w:t>Una vez dentro buscaremos el servicio LDAP SERVER y lo instalaremos</w:t>
      </w:r>
    </w:p>
    <w:p w14:paraId="2474F954" w14:textId="7647B26F" w:rsidR="009C2C50" w:rsidRDefault="009C2C50" w:rsidP="00DD764E">
      <w:pPr>
        <w:rPr>
          <w:sz w:val="24"/>
          <w:szCs w:val="24"/>
        </w:rPr>
      </w:pPr>
    </w:p>
    <w:p w14:paraId="36869912" w14:textId="5B1B99F9" w:rsidR="009C2C50" w:rsidRDefault="009C2C50" w:rsidP="00DD764E">
      <w:pPr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97152" behindDoc="0" locked="0" layoutInCell="1" allowOverlap="1" wp14:anchorId="3B5218C8" wp14:editId="72CB15E9">
            <wp:simplePos x="0" y="0"/>
            <wp:positionH relativeFrom="column">
              <wp:posOffset>-22860</wp:posOffset>
            </wp:positionH>
            <wp:positionV relativeFrom="paragraph">
              <wp:posOffset>247650</wp:posOffset>
            </wp:positionV>
            <wp:extent cx="5400040" cy="1201420"/>
            <wp:effectExtent l="0" t="0" r="0" b="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7148D" w14:textId="3530BF65" w:rsidR="009C2C50" w:rsidRPr="00D31611" w:rsidRDefault="00D31611" w:rsidP="00DD764E">
      <w:pPr>
        <w:rPr>
          <w:color w:val="00B0F0"/>
          <w:sz w:val="24"/>
          <w:szCs w:val="24"/>
        </w:rPr>
      </w:pPr>
      <w:r w:rsidRPr="00D31611">
        <w:rPr>
          <w:color w:val="00B0F0"/>
          <w:sz w:val="24"/>
          <w:szCs w:val="24"/>
        </w:rPr>
        <w:t>Al seleccionar la pestaña nos aparecerá los paquetes que se nos van a instalar.</w:t>
      </w:r>
    </w:p>
    <w:p w14:paraId="536E13C4" w14:textId="1EB43703" w:rsidR="009C2C50" w:rsidRDefault="009C2C50" w:rsidP="00DD764E">
      <w:pPr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98176" behindDoc="0" locked="0" layoutInCell="1" allowOverlap="1" wp14:anchorId="02AF3234" wp14:editId="7C7CD219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400040" cy="1950085"/>
            <wp:effectExtent l="0" t="0" r="0" b="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10BA4" w14:textId="64AB2353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5. Crear el dominio estaesmiclasealumno.local cuyo usuario administrador se</w:t>
      </w:r>
    </w:p>
    <w:p w14:paraId="34B8866B" w14:textId="133C9FFA" w:rsid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llamará administrador.</w:t>
      </w:r>
    </w:p>
    <w:p w14:paraId="00D6D895" w14:textId="7DA4B309" w:rsidR="009C2C50" w:rsidRPr="00DD764E" w:rsidRDefault="00D31611" w:rsidP="00DD764E">
      <w:pPr>
        <w:rPr>
          <w:sz w:val="24"/>
          <w:szCs w:val="24"/>
        </w:rPr>
      </w:pPr>
      <w:r>
        <w:rPr>
          <w:sz w:val="24"/>
          <w:szCs w:val="24"/>
        </w:rPr>
        <w:t>Para hacerlo debemos de añadir el nombre de dominio así como las credenciales del usuario administrador de la base de datos en este caso admin</w:t>
      </w:r>
    </w:p>
    <w:p w14:paraId="011A909E" w14:textId="5827D611" w:rsidR="009C2C50" w:rsidRDefault="00D31611" w:rsidP="00DD764E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709440" behindDoc="0" locked="0" layoutInCell="1" allowOverlap="1" wp14:anchorId="6AC88EF2" wp14:editId="28D68AC8">
            <wp:simplePos x="0" y="0"/>
            <wp:positionH relativeFrom="column">
              <wp:posOffset>15240</wp:posOffset>
            </wp:positionH>
            <wp:positionV relativeFrom="paragraph">
              <wp:posOffset>407670</wp:posOffset>
            </wp:positionV>
            <wp:extent cx="5400040" cy="2346325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onfiguracion cuenta admi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759C8" w14:textId="77777777" w:rsidR="00D31611" w:rsidRDefault="00D31611" w:rsidP="00DD764E">
      <w:pPr>
        <w:rPr>
          <w:sz w:val="24"/>
          <w:szCs w:val="24"/>
        </w:rPr>
      </w:pPr>
    </w:p>
    <w:p w14:paraId="713AE2A1" w14:textId="188027E6" w:rsidR="009C2C50" w:rsidRPr="00D31611" w:rsidRDefault="00D31611" w:rsidP="00DD764E">
      <w:pPr>
        <w:rPr>
          <w:color w:val="00B0F0"/>
          <w:sz w:val="24"/>
          <w:szCs w:val="24"/>
        </w:rPr>
      </w:pPr>
      <w:r w:rsidRPr="00D31611">
        <w:rPr>
          <w:color w:val="00B0F0"/>
          <w:sz w:val="24"/>
          <w:szCs w:val="24"/>
        </w:rPr>
        <w:t>Una vez hecho eso guardaremos y aplicaremos la configuración</w:t>
      </w:r>
    </w:p>
    <w:p w14:paraId="3359F52A" w14:textId="13809701" w:rsidR="009C2C50" w:rsidRDefault="00D31611" w:rsidP="00DD764E">
      <w:pPr>
        <w:rPr>
          <w:sz w:val="24"/>
          <w:szCs w:val="24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700224" behindDoc="0" locked="0" layoutInCell="1" allowOverlap="1" wp14:anchorId="7C134985" wp14:editId="1499A243">
            <wp:simplePos x="0" y="0"/>
            <wp:positionH relativeFrom="margin">
              <wp:posOffset>-57150</wp:posOffset>
            </wp:positionH>
            <wp:positionV relativeFrom="paragraph">
              <wp:posOffset>369570</wp:posOffset>
            </wp:positionV>
            <wp:extent cx="5400040" cy="2489835"/>
            <wp:effectExtent l="0" t="0" r="0" b="571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622BBE" w14:textId="5734EF77" w:rsidR="009C2C50" w:rsidRDefault="009C2C50" w:rsidP="00DD764E">
      <w:pPr>
        <w:rPr>
          <w:sz w:val="24"/>
          <w:szCs w:val="24"/>
        </w:rPr>
      </w:pPr>
    </w:p>
    <w:p w14:paraId="24D38119" w14:textId="52D7E185" w:rsidR="009C2C50" w:rsidRDefault="009C2C50" w:rsidP="00DD764E">
      <w:pPr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701248" behindDoc="0" locked="0" layoutInCell="1" allowOverlap="1" wp14:anchorId="06617F57" wp14:editId="3EF38801">
            <wp:simplePos x="0" y="0"/>
            <wp:positionH relativeFrom="margin">
              <wp:align>right</wp:align>
            </wp:positionH>
            <wp:positionV relativeFrom="paragraph">
              <wp:posOffset>438785</wp:posOffset>
            </wp:positionV>
            <wp:extent cx="5400040" cy="2014220"/>
            <wp:effectExtent l="0" t="0" r="0" b="508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18930" w14:textId="3D3F1E5C" w:rsidR="009C2C50" w:rsidRDefault="009C2C50" w:rsidP="00DD764E">
      <w:pPr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702272" behindDoc="0" locked="0" layoutInCell="1" allowOverlap="1" wp14:anchorId="2007FCF8" wp14:editId="397C72EF">
            <wp:simplePos x="0" y="0"/>
            <wp:positionH relativeFrom="margin">
              <wp:align>right</wp:align>
            </wp:positionH>
            <wp:positionV relativeFrom="paragraph">
              <wp:posOffset>2643505</wp:posOffset>
            </wp:positionV>
            <wp:extent cx="5400040" cy="1748790"/>
            <wp:effectExtent l="0" t="0" r="0" b="381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7966E" w14:textId="76521303" w:rsidR="009C2C50" w:rsidRDefault="009C2C50" w:rsidP="00DD764E">
      <w:pPr>
        <w:rPr>
          <w:sz w:val="24"/>
          <w:szCs w:val="24"/>
        </w:rPr>
      </w:pPr>
    </w:p>
    <w:p w14:paraId="45B05246" w14:textId="2B482E86" w:rsidR="009C2C50" w:rsidRDefault="009C2C50" w:rsidP="00DD764E">
      <w:pPr>
        <w:rPr>
          <w:sz w:val="24"/>
          <w:szCs w:val="24"/>
        </w:rPr>
      </w:pPr>
    </w:p>
    <w:p w14:paraId="0B2D8953" w14:textId="77777777" w:rsidR="009C2C50" w:rsidRDefault="009C2C50" w:rsidP="00DD764E">
      <w:pPr>
        <w:rPr>
          <w:sz w:val="24"/>
          <w:szCs w:val="24"/>
        </w:rPr>
      </w:pPr>
    </w:p>
    <w:p w14:paraId="201CB7E7" w14:textId="74DBA93E" w:rsidR="00DA27A8" w:rsidRDefault="00DA27A8" w:rsidP="00DD764E">
      <w:pPr>
        <w:rPr>
          <w:sz w:val="24"/>
          <w:szCs w:val="24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703296" behindDoc="0" locked="0" layoutInCell="1" allowOverlap="1" wp14:anchorId="34558E52" wp14:editId="069A5DFB">
            <wp:simplePos x="0" y="0"/>
            <wp:positionH relativeFrom="column">
              <wp:posOffset>-127635</wp:posOffset>
            </wp:positionH>
            <wp:positionV relativeFrom="paragraph">
              <wp:posOffset>438150</wp:posOffset>
            </wp:positionV>
            <wp:extent cx="5286375" cy="1219200"/>
            <wp:effectExtent l="0" t="0" r="9525" b="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CCE08" w14:textId="151229D6" w:rsidR="00DA27A8" w:rsidRDefault="00DA27A8" w:rsidP="00DD764E">
      <w:pPr>
        <w:rPr>
          <w:sz w:val="24"/>
          <w:szCs w:val="24"/>
        </w:rPr>
      </w:pPr>
    </w:p>
    <w:p w14:paraId="260989D2" w14:textId="08C7CDBF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6. Crear las unidades organizativas misgrupos y misusuarios, para grupos y</w:t>
      </w:r>
    </w:p>
    <w:p w14:paraId="56F8F3B0" w14:textId="13123418" w:rsid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usuarios, respectivamente.</w:t>
      </w:r>
    </w:p>
    <w:p w14:paraId="6BD5994C" w14:textId="01C05E67" w:rsidR="003D65E9" w:rsidRPr="003D65E9" w:rsidRDefault="003D65E9" w:rsidP="00DD764E">
      <w:pPr>
        <w:rPr>
          <w:color w:val="00B0F0"/>
          <w:sz w:val="24"/>
          <w:szCs w:val="24"/>
        </w:rPr>
      </w:pPr>
      <w:r w:rsidRPr="003D65E9">
        <w:rPr>
          <w:noProof/>
          <w:color w:val="00B0F0"/>
          <w:lang w:eastAsia="es-ES"/>
        </w:rPr>
        <w:drawing>
          <wp:anchor distT="0" distB="0" distL="114300" distR="114300" simplePos="0" relativeHeight="251704320" behindDoc="0" locked="0" layoutInCell="1" allowOverlap="1" wp14:anchorId="64FD0791" wp14:editId="2FB417A7">
            <wp:simplePos x="0" y="0"/>
            <wp:positionH relativeFrom="margin">
              <wp:posOffset>-38100</wp:posOffset>
            </wp:positionH>
            <wp:positionV relativeFrom="paragraph">
              <wp:posOffset>536575</wp:posOffset>
            </wp:positionV>
            <wp:extent cx="5400040" cy="1311275"/>
            <wp:effectExtent l="0" t="0" r="0" b="3175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5E9">
        <w:rPr>
          <w:color w:val="00B0F0"/>
          <w:sz w:val="24"/>
          <w:szCs w:val="24"/>
        </w:rPr>
        <w:t>Para ello debemos de acceder al grupo usuario anteriormente creados en el que accedemos a la pestaña de child objects</w:t>
      </w:r>
    </w:p>
    <w:p w14:paraId="4D3124DF" w14:textId="47B74824" w:rsidR="00311BAB" w:rsidRDefault="00311BAB" w:rsidP="00DD764E">
      <w:pPr>
        <w:rPr>
          <w:sz w:val="24"/>
          <w:szCs w:val="24"/>
        </w:rPr>
      </w:pPr>
    </w:p>
    <w:p w14:paraId="5C27B346" w14:textId="04DD4E02" w:rsidR="00311BAB" w:rsidRPr="00DD764E" w:rsidRDefault="00311BAB" w:rsidP="00DD764E">
      <w:pPr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705344" behindDoc="0" locked="0" layoutInCell="1" allowOverlap="1" wp14:anchorId="15FE8C81" wp14:editId="59BAFD34">
            <wp:simplePos x="0" y="0"/>
            <wp:positionH relativeFrom="margin">
              <wp:align>right</wp:align>
            </wp:positionH>
            <wp:positionV relativeFrom="paragraph">
              <wp:posOffset>250190</wp:posOffset>
            </wp:positionV>
            <wp:extent cx="5400040" cy="1444625"/>
            <wp:effectExtent l="0" t="0" r="0" b="3175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8DBC9" w14:textId="0F255EC2" w:rsidR="00311BAB" w:rsidRDefault="00311BA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7B10222" w14:textId="7EA74C19" w:rsidR="00311BAB" w:rsidRDefault="00311BAB" w:rsidP="00DD764E">
      <w:pPr>
        <w:rPr>
          <w:sz w:val="24"/>
          <w:szCs w:val="24"/>
        </w:rPr>
      </w:pPr>
    </w:p>
    <w:p w14:paraId="27A97BD5" w14:textId="523B4188" w:rsidR="00DD764E" w:rsidRDefault="00311BAB" w:rsidP="00DD764E">
      <w:pPr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706368" behindDoc="0" locked="0" layoutInCell="1" allowOverlap="1" wp14:anchorId="28BEE5A6" wp14:editId="3214CA14">
            <wp:simplePos x="0" y="0"/>
            <wp:positionH relativeFrom="column">
              <wp:posOffset>-99060</wp:posOffset>
            </wp:positionH>
            <wp:positionV relativeFrom="paragraph">
              <wp:posOffset>366395</wp:posOffset>
            </wp:positionV>
            <wp:extent cx="5400040" cy="2089150"/>
            <wp:effectExtent l="0" t="0" r="0" b="6350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764E" w:rsidRPr="00DD764E">
        <w:rPr>
          <w:sz w:val="24"/>
          <w:szCs w:val="24"/>
        </w:rPr>
        <w:t>7. Crear los grupos jefes y subordinados en la unidad organizativa misgrupos.</w:t>
      </w:r>
    </w:p>
    <w:p w14:paraId="1F72CD64" w14:textId="2B354CCE" w:rsidR="00311BAB" w:rsidRPr="00DD764E" w:rsidRDefault="003D65E9" w:rsidP="00DD764E">
      <w:pPr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707392" behindDoc="0" locked="0" layoutInCell="1" allowOverlap="1" wp14:anchorId="0F88B91E" wp14:editId="242143DD">
            <wp:simplePos x="0" y="0"/>
            <wp:positionH relativeFrom="margin">
              <wp:posOffset>-123825</wp:posOffset>
            </wp:positionH>
            <wp:positionV relativeFrom="paragraph">
              <wp:posOffset>2362835</wp:posOffset>
            </wp:positionV>
            <wp:extent cx="5400040" cy="1598295"/>
            <wp:effectExtent l="0" t="0" r="0" b="190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06C80" w14:textId="52B11509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8. Crear los usuarios Juan García y Rosa López y hacerlos pertenecer al grupo</w:t>
      </w:r>
    </w:p>
    <w:p w14:paraId="274F4757" w14:textId="3379FA16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Jefes. Estos usuarios contarán con perfiles móviles y sus directorios personales</w:t>
      </w:r>
    </w:p>
    <w:p w14:paraId="27708A1B" w14:textId="4FB53831" w:rsid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se crearán en /home/users.</w:t>
      </w:r>
    </w:p>
    <w:p w14:paraId="15E369BC" w14:textId="109557C4" w:rsidR="003D65E9" w:rsidRPr="00704288" w:rsidRDefault="00704288" w:rsidP="00DD764E">
      <w:pPr>
        <w:rPr>
          <w:color w:val="00B0F0"/>
          <w:sz w:val="24"/>
          <w:szCs w:val="24"/>
        </w:rPr>
      </w:pPr>
      <w:r w:rsidRPr="00704288">
        <w:rPr>
          <w:color w:val="00B0F0"/>
          <w:sz w:val="24"/>
          <w:szCs w:val="24"/>
        </w:rPr>
        <w:t>Para poder crear los perfiles móviles de los usuarios antes debemos instalar el servicio NFS en el servidor y en el cliente y posteriormente crear los usuarios LDAP.</w:t>
      </w:r>
      <w:r>
        <w:rPr>
          <w:color w:val="00B0F0"/>
          <w:sz w:val="24"/>
          <w:szCs w:val="24"/>
        </w:rPr>
        <w:t>Una vez hecho eso debemos de reiniciar el sistema.</w:t>
      </w:r>
    </w:p>
    <w:p w14:paraId="5CF7ADAB" w14:textId="4ED7EB9A" w:rsidR="00704288" w:rsidRDefault="00A864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4C7652A1" wp14:editId="1B205A98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5400040" cy="694055"/>
            <wp:effectExtent l="0" t="0" r="0" b="0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4288">
        <w:rPr>
          <w:sz w:val="24"/>
          <w:szCs w:val="24"/>
        </w:rPr>
        <w:br w:type="page"/>
      </w:r>
    </w:p>
    <w:p w14:paraId="1FAED63D" w14:textId="31810D3E" w:rsidR="003D65E9" w:rsidRPr="00704288" w:rsidRDefault="00704288" w:rsidP="00DD764E">
      <w:pPr>
        <w:rPr>
          <w:color w:val="00B0F0"/>
          <w:sz w:val="24"/>
          <w:szCs w:val="24"/>
        </w:rPr>
      </w:pPr>
      <w:r w:rsidRPr="00704288">
        <w:rPr>
          <w:noProof/>
          <w:color w:val="00B0F0"/>
          <w:sz w:val="24"/>
          <w:szCs w:val="24"/>
        </w:rPr>
        <w:lastRenderedPageBreak/>
        <w:drawing>
          <wp:anchor distT="0" distB="0" distL="114300" distR="114300" simplePos="0" relativeHeight="251712512" behindDoc="0" locked="0" layoutInCell="1" allowOverlap="1" wp14:anchorId="08A1BBB8" wp14:editId="0F0EBCA4">
            <wp:simplePos x="0" y="0"/>
            <wp:positionH relativeFrom="column">
              <wp:posOffset>-156210</wp:posOffset>
            </wp:positionH>
            <wp:positionV relativeFrom="paragraph">
              <wp:posOffset>381000</wp:posOffset>
            </wp:positionV>
            <wp:extent cx="5400040" cy="1691640"/>
            <wp:effectExtent l="0" t="0" r="0" b="381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4288">
        <w:rPr>
          <w:color w:val="00B0F0"/>
          <w:sz w:val="24"/>
          <w:szCs w:val="24"/>
        </w:rPr>
        <w:t>Ahora debemos de añadir la línea al final de este fichero.</w:t>
      </w:r>
    </w:p>
    <w:p w14:paraId="03A242BA" w14:textId="12E24DA1" w:rsidR="00704288" w:rsidRDefault="00704288" w:rsidP="00DD764E">
      <w:pPr>
        <w:rPr>
          <w:sz w:val="24"/>
          <w:szCs w:val="24"/>
        </w:rPr>
      </w:pPr>
      <w:r>
        <w:rPr>
          <w:sz w:val="24"/>
          <w:szCs w:val="24"/>
        </w:rPr>
        <w:br/>
      </w:r>
      <w:r w:rsidRPr="00704288">
        <w:rPr>
          <w:color w:val="00B0F0"/>
          <w:sz w:val="24"/>
          <w:szCs w:val="24"/>
        </w:rPr>
        <w:t>Reiniciamos el servicio y comprobamos el estado de este.</w:t>
      </w:r>
    </w:p>
    <w:p w14:paraId="6008EAB0" w14:textId="356AFE87" w:rsidR="00704288" w:rsidRDefault="00A86439" w:rsidP="00DD764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5383AD53" wp14:editId="2319DEAC">
            <wp:simplePos x="0" y="0"/>
            <wp:positionH relativeFrom="column">
              <wp:posOffset>-89535</wp:posOffset>
            </wp:positionH>
            <wp:positionV relativeFrom="paragraph">
              <wp:posOffset>1925955</wp:posOffset>
            </wp:positionV>
            <wp:extent cx="5400040" cy="1035050"/>
            <wp:effectExtent l="0" t="0" r="0" b="0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4288">
        <w:rPr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1CBFE1B5" wp14:editId="5BEA84B6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400040" cy="1643380"/>
            <wp:effectExtent l="0" t="0" r="0" b="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3B464" w14:textId="286CADBA" w:rsidR="00A86439" w:rsidRDefault="00A86439" w:rsidP="00DD764E">
      <w:pPr>
        <w:rPr>
          <w:sz w:val="24"/>
          <w:szCs w:val="24"/>
        </w:rPr>
      </w:pPr>
    </w:p>
    <w:p w14:paraId="6C518A51" w14:textId="7C93362A" w:rsidR="00A86439" w:rsidRPr="00A86439" w:rsidRDefault="00A86439" w:rsidP="00DD764E">
      <w:pPr>
        <w:rPr>
          <w:color w:val="00B0F0"/>
          <w:sz w:val="24"/>
          <w:szCs w:val="24"/>
        </w:rPr>
      </w:pPr>
      <w:r w:rsidRPr="00A86439">
        <w:rPr>
          <w:noProof/>
          <w:color w:val="00B0F0"/>
          <w:sz w:val="24"/>
          <w:szCs w:val="24"/>
        </w:rPr>
        <w:drawing>
          <wp:anchor distT="0" distB="0" distL="114300" distR="114300" simplePos="0" relativeHeight="251715584" behindDoc="0" locked="0" layoutInCell="1" allowOverlap="1" wp14:anchorId="29DB1CFE" wp14:editId="62896F0B">
            <wp:simplePos x="0" y="0"/>
            <wp:positionH relativeFrom="margin">
              <wp:posOffset>438150</wp:posOffset>
            </wp:positionH>
            <wp:positionV relativeFrom="paragraph">
              <wp:posOffset>324485</wp:posOffset>
            </wp:positionV>
            <wp:extent cx="4121150" cy="2456815"/>
            <wp:effectExtent l="0" t="0" r="0" b="635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6439">
        <w:rPr>
          <w:color w:val="00B0F0"/>
          <w:sz w:val="24"/>
          <w:szCs w:val="24"/>
        </w:rPr>
        <w:t>Una vez completado el proceso comenzaremos a crear los objetos</w:t>
      </w:r>
    </w:p>
    <w:p w14:paraId="4E006B99" w14:textId="77777777" w:rsidR="00A86439" w:rsidRDefault="00A86439" w:rsidP="00DD764E">
      <w:pPr>
        <w:rPr>
          <w:sz w:val="24"/>
          <w:szCs w:val="24"/>
        </w:rPr>
      </w:pPr>
    </w:p>
    <w:p w14:paraId="236EFBD0" w14:textId="4C9A140F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lastRenderedPageBreak/>
        <w:t>9. Crear también los usuarios Luis Gutiérrez, Ana García, Antonio Martínez y</w:t>
      </w:r>
    </w:p>
    <w:p w14:paraId="73BF1168" w14:textId="369D1257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Patricia Torres pertenecientes al grupo subordinados. Estos usuarios tendrán</w:t>
      </w:r>
    </w:p>
    <w:p w14:paraId="040BC17D" w14:textId="5FBE1759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perfiles locales y su directorio personal coincidirá con el login de usuario,</w:t>
      </w:r>
    </w:p>
    <w:p w14:paraId="76FEB4C6" w14:textId="492C32D5" w:rsidR="00A86439" w:rsidRDefault="00A86439" w:rsidP="00DD764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181C9EAB" wp14:editId="69446F3D">
            <wp:simplePos x="0" y="0"/>
            <wp:positionH relativeFrom="margin">
              <wp:posOffset>853440</wp:posOffset>
            </wp:positionH>
            <wp:positionV relativeFrom="paragraph">
              <wp:posOffset>454660</wp:posOffset>
            </wp:positionV>
            <wp:extent cx="3162300" cy="1462405"/>
            <wp:effectExtent l="0" t="0" r="0" b="4445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64E" w:rsidRPr="00DD764E">
        <w:rPr>
          <w:sz w:val="24"/>
          <w:szCs w:val="24"/>
        </w:rPr>
        <w:t>directamente en el directorio /home.</w:t>
      </w:r>
    </w:p>
    <w:p w14:paraId="1085D1D5" w14:textId="08EAF54D" w:rsidR="00A86439" w:rsidRPr="00A86439" w:rsidRDefault="00A86439" w:rsidP="00DD764E">
      <w:pPr>
        <w:rPr>
          <w:color w:val="00B0F0"/>
          <w:sz w:val="24"/>
          <w:szCs w:val="24"/>
        </w:rPr>
      </w:pPr>
      <w:r w:rsidRPr="00A86439">
        <w:rPr>
          <w:noProof/>
          <w:color w:val="00B0F0"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0A4D4E19" wp14:editId="79D191BD">
            <wp:simplePos x="0" y="0"/>
            <wp:positionH relativeFrom="margin">
              <wp:align>right</wp:align>
            </wp:positionH>
            <wp:positionV relativeFrom="paragraph">
              <wp:posOffset>1957705</wp:posOffset>
            </wp:positionV>
            <wp:extent cx="5400040" cy="2423160"/>
            <wp:effectExtent l="0" t="0" r="0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6439">
        <w:rPr>
          <w:color w:val="00B0F0"/>
          <w:sz w:val="24"/>
          <w:szCs w:val="24"/>
        </w:rPr>
        <w:t>Como podemos ver ambos funcionan correctamente</w:t>
      </w:r>
    </w:p>
    <w:p w14:paraId="29248250" w14:textId="1886AE25" w:rsidR="00A86439" w:rsidRDefault="00A86439" w:rsidP="00DD764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7338DF69" wp14:editId="033D1096">
            <wp:simplePos x="0" y="0"/>
            <wp:positionH relativeFrom="margin">
              <wp:align>right</wp:align>
            </wp:positionH>
            <wp:positionV relativeFrom="paragraph">
              <wp:posOffset>2760345</wp:posOffset>
            </wp:positionV>
            <wp:extent cx="5400040" cy="2548890"/>
            <wp:effectExtent l="0" t="0" r="0" b="3810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55F3A" w14:textId="77777777" w:rsidR="00A86439" w:rsidRDefault="00A86439" w:rsidP="00DD764E">
      <w:pPr>
        <w:rPr>
          <w:sz w:val="24"/>
          <w:szCs w:val="24"/>
        </w:rPr>
      </w:pPr>
    </w:p>
    <w:p w14:paraId="7A8B4ACA" w14:textId="71A67C24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lastRenderedPageBreak/>
        <w:t>10. ¿En qué se diferencia la instalación de perfiles móviles de los perfiles</w:t>
      </w:r>
    </w:p>
    <w:p w14:paraId="4CC1105B" w14:textId="5252E825" w:rsid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locales?¿Qué paquetes hay que instalar en el servidor?¿Y en el cliente?</w:t>
      </w:r>
    </w:p>
    <w:p w14:paraId="51A0B67F" w14:textId="00D17080" w:rsidR="00A86439" w:rsidRPr="008750F7" w:rsidRDefault="00A86439" w:rsidP="00DD764E">
      <w:pPr>
        <w:rPr>
          <w:color w:val="00B0F0"/>
          <w:sz w:val="24"/>
          <w:szCs w:val="24"/>
        </w:rPr>
      </w:pPr>
      <w:r w:rsidRPr="008750F7">
        <w:rPr>
          <w:color w:val="00B0F0"/>
          <w:sz w:val="24"/>
          <w:szCs w:val="24"/>
        </w:rPr>
        <w:t>L</w:t>
      </w:r>
      <w:r w:rsidR="008750F7" w:rsidRPr="008750F7">
        <w:rPr>
          <w:color w:val="00B0F0"/>
          <w:sz w:val="24"/>
          <w:szCs w:val="24"/>
        </w:rPr>
        <w:t>a</w:t>
      </w:r>
      <w:r w:rsidRPr="008750F7">
        <w:rPr>
          <w:color w:val="00B0F0"/>
          <w:sz w:val="24"/>
          <w:szCs w:val="24"/>
        </w:rPr>
        <w:t xml:space="preserve"> diferen</w:t>
      </w:r>
      <w:r w:rsidR="008750F7" w:rsidRPr="008750F7">
        <w:rPr>
          <w:color w:val="00B0F0"/>
          <w:sz w:val="24"/>
          <w:szCs w:val="24"/>
        </w:rPr>
        <w:t>te entre perfiles móviles y locales es que, los perfiles locales no requieren ninguna instalación, sólo de asignar el Directorio Personal de cada usuario</w:t>
      </w:r>
      <w:r w:rsidR="008750F7">
        <w:rPr>
          <w:color w:val="00B0F0"/>
          <w:sz w:val="24"/>
          <w:szCs w:val="24"/>
        </w:rPr>
        <w:t>.</w:t>
      </w:r>
    </w:p>
    <w:p w14:paraId="259D5F55" w14:textId="3F0AEC7A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11. Comprobar el acceso de los dos tipos de usuarios (perfiles móviles y locales) al</w:t>
      </w:r>
    </w:p>
    <w:p w14:paraId="215F056A" w14:textId="5FA79668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dominio.</w:t>
      </w:r>
    </w:p>
    <w:p w14:paraId="555F7C90" w14:textId="0E9B77C0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12. Comprobar que el perfil móvil funciona correctamente.</w:t>
      </w:r>
    </w:p>
    <w:p w14:paraId="4B3A7DF9" w14:textId="3F0CEA59" w:rsidR="00DD764E" w:rsidRPr="00DD764E" w:rsidRDefault="00DD764E" w:rsidP="00DD764E">
      <w:pPr>
        <w:rPr>
          <w:sz w:val="24"/>
          <w:szCs w:val="24"/>
        </w:rPr>
      </w:pPr>
      <w:r w:rsidRPr="00DD764E">
        <w:rPr>
          <w:sz w:val="24"/>
          <w:szCs w:val="24"/>
        </w:rPr>
        <w:t>13. Configurar el cliente de Windows 10 e incorporarlo al dominio y comprobar su</w:t>
      </w:r>
    </w:p>
    <w:p w14:paraId="6F90E3C5" w14:textId="7F9CF751" w:rsidR="004A4758" w:rsidRDefault="00DD764E" w:rsidP="00DD764E">
      <w:pPr>
        <w:rPr>
          <w:sz w:val="32"/>
          <w:szCs w:val="32"/>
        </w:rPr>
      </w:pPr>
      <w:r w:rsidRPr="00DD764E">
        <w:rPr>
          <w:sz w:val="24"/>
          <w:szCs w:val="24"/>
        </w:rPr>
        <w:t>correcto funcionamiento.</w:t>
      </w:r>
      <w:r w:rsidR="004A4758">
        <w:rPr>
          <w:sz w:val="32"/>
          <w:szCs w:val="32"/>
        </w:rPr>
        <w:br w:type="page"/>
      </w:r>
    </w:p>
    <w:p w14:paraId="247EF79A" w14:textId="25326401" w:rsidR="00C2797E" w:rsidRDefault="00C2797E" w:rsidP="00867B91">
      <w:pPr>
        <w:pStyle w:val="Ttulo1"/>
        <w:numPr>
          <w:ilvl w:val="0"/>
          <w:numId w:val="0"/>
        </w:numPr>
        <w:ind w:left="2832"/>
      </w:pPr>
    </w:p>
    <w:p w14:paraId="35ED8C50" w14:textId="4A0C8B52" w:rsidR="004A4758" w:rsidRPr="00867B91" w:rsidRDefault="00867B91" w:rsidP="00867B91">
      <w:pPr>
        <w:pStyle w:val="Ttulo1"/>
        <w:numPr>
          <w:ilvl w:val="0"/>
          <w:numId w:val="0"/>
        </w:numPr>
        <w:ind w:left="2832"/>
      </w:pPr>
      <w:bookmarkStart w:id="1" w:name="_Toc114512091"/>
      <w:r w:rsidRPr="00867B91">
        <w:t>2.</w:t>
      </w:r>
      <w:r w:rsidR="004A4758" w:rsidRPr="00867B91">
        <w:t>INCIDENCIAS</w:t>
      </w:r>
      <w:bookmarkEnd w:id="1"/>
    </w:p>
    <w:p w14:paraId="752CA9D5" w14:textId="77777777" w:rsidR="004A4758" w:rsidRDefault="004A4758" w:rsidP="004A4758">
      <w:r>
        <w:t>En está práctica no he tenido ninguna incidencia reseñable todo fue como se dictaba en la práctica.</w:t>
      </w:r>
    </w:p>
    <w:p w14:paraId="4D7C493D" w14:textId="10331AA8" w:rsidR="004A4758" w:rsidRDefault="004A4758" w:rsidP="004A4758"/>
    <w:p w14:paraId="3412828D" w14:textId="77777777" w:rsidR="004A4758" w:rsidRDefault="004A4758" w:rsidP="004A4758"/>
    <w:p w14:paraId="45272973" w14:textId="2EA0E11C" w:rsidR="004A4758" w:rsidRPr="004A4758" w:rsidRDefault="00867B91" w:rsidP="00867B91">
      <w:pPr>
        <w:pStyle w:val="Ttulo1"/>
        <w:numPr>
          <w:ilvl w:val="0"/>
          <w:numId w:val="0"/>
        </w:numPr>
        <w:ind w:left="1776"/>
      </w:pPr>
      <w:bookmarkStart w:id="2" w:name="_Toc114512092"/>
      <w:r>
        <w:t>3.</w:t>
      </w:r>
      <w:r w:rsidR="004A4758" w:rsidRPr="004A4758">
        <w:t>VALORACIÓN PERSONAL</w:t>
      </w:r>
      <w:bookmarkEnd w:id="2"/>
    </w:p>
    <w:p w14:paraId="0A6DEC89" w14:textId="77777777" w:rsidR="004A4758" w:rsidRDefault="004A4758" w:rsidP="004A4758"/>
    <w:p w14:paraId="3617E962" w14:textId="2DCAD7E6" w:rsidR="004A4758" w:rsidRPr="004A4758" w:rsidRDefault="004A4758" w:rsidP="004A4758"/>
    <w:p w14:paraId="4E61357C" w14:textId="4FB395F2" w:rsidR="004A4758" w:rsidRPr="004A4758" w:rsidRDefault="004A4758" w:rsidP="004A4758"/>
    <w:p w14:paraId="024DAA92" w14:textId="04180667" w:rsidR="004A4758" w:rsidRPr="004A4758" w:rsidRDefault="004A4758" w:rsidP="004A4758"/>
    <w:p w14:paraId="78955251" w14:textId="42CB9ED2" w:rsidR="004A4758" w:rsidRPr="004A4758" w:rsidRDefault="004A4758" w:rsidP="004A4758"/>
    <w:p w14:paraId="1383DEDF" w14:textId="77777777" w:rsidR="004A4758" w:rsidRPr="004A4758" w:rsidRDefault="004A4758" w:rsidP="004A4758"/>
    <w:p w14:paraId="4509DBB7" w14:textId="77777777" w:rsidR="004A4758" w:rsidRPr="004A4758" w:rsidRDefault="004A4758" w:rsidP="004A4758"/>
    <w:p w14:paraId="263ED8FE" w14:textId="77777777" w:rsidR="004A4758" w:rsidRPr="004A4758" w:rsidRDefault="004A4758" w:rsidP="004A4758"/>
    <w:p w14:paraId="5417561F" w14:textId="77777777" w:rsidR="004A4758" w:rsidRPr="004A4758" w:rsidRDefault="004A4758" w:rsidP="004A4758"/>
    <w:p w14:paraId="1E4FD8E7" w14:textId="77777777" w:rsidR="004A4758" w:rsidRPr="004A4758" w:rsidRDefault="004A4758" w:rsidP="004A4758"/>
    <w:p w14:paraId="7840D022" w14:textId="77777777" w:rsidR="004A4758" w:rsidRDefault="004A4758" w:rsidP="004A4758"/>
    <w:p w14:paraId="697DADB9" w14:textId="77777777" w:rsidR="004A4758" w:rsidRDefault="004A4758" w:rsidP="004A4758">
      <w:pPr>
        <w:tabs>
          <w:tab w:val="left" w:pos="1106"/>
        </w:tabs>
      </w:pPr>
      <w:r>
        <w:tab/>
      </w:r>
    </w:p>
    <w:p w14:paraId="157E7856" w14:textId="77777777" w:rsidR="00C2797E" w:rsidRDefault="004A4758" w:rsidP="00516BF6">
      <w:pPr>
        <w:pStyle w:val="Ttulo1"/>
        <w:numPr>
          <w:ilvl w:val="0"/>
          <w:numId w:val="0"/>
        </w:numPr>
        <w:ind w:left="2484" w:firstLine="348"/>
      </w:pPr>
      <w:r>
        <w:br w:type="page"/>
      </w:r>
    </w:p>
    <w:p w14:paraId="2FDB44D3" w14:textId="77777777" w:rsidR="00C2797E" w:rsidRDefault="00C2797E" w:rsidP="00516BF6">
      <w:pPr>
        <w:pStyle w:val="Ttulo1"/>
        <w:numPr>
          <w:ilvl w:val="0"/>
          <w:numId w:val="0"/>
        </w:numPr>
        <w:ind w:left="2484" w:firstLine="348"/>
      </w:pPr>
    </w:p>
    <w:p w14:paraId="09EC145E" w14:textId="77777777" w:rsidR="004A4758" w:rsidRDefault="00516BF6" w:rsidP="00516BF6">
      <w:pPr>
        <w:pStyle w:val="Ttulo1"/>
        <w:numPr>
          <w:ilvl w:val="0"/>
          <w:numId w:val="0"/>
        </w:numPr>
        <w:ind w:left="2484" w:firstLine="348"/>
      </w:pPr>
      <w:bookmarkStart w:id="3" w:name="_Toc114512093"/>
      <w:r>
        <w:t>4.</w:t>
      </w:r>
      <w:r w:rsidR="004A4758">
        <w:t>Bibliografía</w:t>
      </w:r>
      <w:bookmarkEnd w:id="3"/>
    </w:p>
    <w:p w14:paraId="40D61917" w14:textId="77777777" w:rsidR="004A4758" w:rsidRDefault="004A4758" w:rsidP="004A4758"/>
    <w:p w14:paraId="708D5102" w14:textId="77777777" w:rsidR="004A4758" w:rsidRPr="004A4758" w:rsidRDefault="004A4758" w:rsidP="004A4758"/>
    <w:p w14:paraId="7869A8C4" w14:textId="77777777" w:rsidR="004A4758" w:rsidRPr="004A4758" w:rsidRDefault="004A4758" w:rsidP="004A4758"/>
    <w:p w14:paraId="087C6EE7" w14:textId="77777777" w:rsidR="004A4758" w:rsidRPr="004A4758" w:rsidRDefault="004A4758" w:rsidP="004A4758"/>
    <w:p w14:paraId="28B74599" w14:textId="77777777" w:rsidR="004A4758" w:rsidRPr="004A4758" w:rsidRDefault="004A4758" w:rsidP="004A4758"/>
    <w:p w14:paraId="19F5C278" w14:textId="77777777" w:rsidR="004A4758" w:rsidRPr="004A4758" w:rsidRDefault="004A4758" w:rsidP="004A4758"/>
    <w:p w14:paraId="04323ECD" w14:textId="77777777" w:rsidR="004A4758" w:rsidRPr="004A4758" w:rsidRDefault="004A4758" w:rsidP="004A4758"/>
    <w:p w14:paraId="16A003B6" w14:textId="77777777" w:rsidR="004A4758" w:rsidRPr="004A4758" w:rsidRDefault="004A4758" w:rsidP="004A4758"/>
    <w:p w14:paraId="13BB0A4D" w14:textId="77777777" w:rsidR="004A4758" w:rsidRPr="004A4758" w:rsidRDefault="004A4758" w:rsidP="004A4758"/>
    <w:p w14:paraId="0986F3C2" w14:textId="77777777" w:rsidR="004A4758" w:rsidRPr="004A4758" w:rsidRDefault="004A4758" w:rsidP="004A4758"/>
    <w:p w14:paraId="19420D68" w14:textId="77777777" w:rsidR="004A4758" w:rsidRPr="004A4758" w:rsidRDefault="004A4758" w:rsidP="004A4758"/>
    <w:p w14:paraId="1608FD8A" w14:textId="77777777" w:rsidR="004A4758" w:rsidRPr="004A4758" w:rsidRDefault="004A4758" w:rsidP="004A4758"/>
    <w:p w14:paraId="71F357CB" w14:textId="77777777" w:rsidR="004A4758" w:rsidRPr="004A4758" w:rsidRDefault="004A4758" w:rsidP="004A4758"/>
    <w:p w14:paraId="1F7BFD96" w14:textId="77777777" w:rsidR="004A4758" w:rsidRPr="004A4758" w:rsidRDefault="004A4758" w:rsidP="004A4758"/>
    <w:p w14:paraId="72BC1A43" w14:textId="77777777" w:rsidR="004A4758" w:rsidRPr="004A4758" w:rsidRDefault="004A4758" w:rsidP="004A4758"/>
    <w:p w14:paraId="35487414" w14:textId="77777777" w:rsidR="004A4758" w:rsidRPr="004A4758" w:rsidRDefault="004A4758" w:rsidP="004A4758"/>
    <w:p w14:paraId="3799E0EF" w14:textId="77777777" w:rsidR="004A4758" w:rsidRPr="004A4758" w:rsidRDefault="004A4758" w:rsidP="004A4758"/>
    <w:p w14:paraId="2556F71C" w14:textId="77777777" w:rsidR="004A4758" w:rsidRPr="004A4758" w:rsidRDefault="004A4758" w:rsidP="004A4758"/>
    <w:p w14:paraId="1452AF30" w14:textId="77777777" w:rsidR="004A4758" w:rsidRPr="004A4758" w:rsidRDefault="004A4758" w:rsidP="004A4758"/>
    <w:p w14:paraId="431778E3" w14:textId="77777777" w:rsidR="004A4758" w:rsidRPr="004A4758" w:rsidRDefault="004A4758" w:rsidP="004A4758"/>
    <w:p w14:paraId="76857BFF" w14:textId="77777777" w:rsidR="004A4758" w:rsidRPr="004A4758" w:rsidRDefault="004A4758" w:rsidP="004A4758"/>
    <w:p w14:paraId="79F2D62D" w14:textId="77777777" w:rsidR="00CE0669" w:rsidRDefault="00CE0669" w:rsidP="004A4758"/>
    <w:p w14:paraId="740F75F4" w14:textId="77777777" w:rsidR="004A4758" w:rsidRDefault="00867B91" w:rsidP="004A4758">
      <w:r>
        <w:rPr>
          <w:noProof/>
          <w:lang w:eastAsia="es-ES"/>
        </w:rPr>
        <mc:AlternateContent>
          <mc:Choice Requires="aink">
            <w:drawing>
              <wp:anchor distT="0" distB="0" distL="114300" distR="114300" simplePos="0" relativeHeight="251668480" behindDoc="0" locked="0" layoutInCell="1" allowOverlap="1" wp14:anchorId="09631630" wp14:editId="3956D50D">
                <wp:simplePos x="0" y="0"/>
                <wp:positionH relativeFrom="column">
                  <wp:posOffset>1786255</wp:posOffset>
                </wp:positionH>
                <wp:positionV relativeFrom="paragraph">
                  <wp:posOffset>-494665</wp:posOffset>
                </wp:positionV>
                <wp:extent cx="1737995" cy="1172845"/>
                <wp:effectExtent l="57150" t="57150" r="0" b="46355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737995" cy="117284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8480" behindDoc="0" locked="0" layoutInCell="1" allowOverlap="1" wp14:anchorId="09631630" wp14:editId="3956D50D">
                <wp:simplePos x="0" y="0"/>
                <wp:positionH relativeFrom="column">
                  <wp:posOffset>1786255</wp:posOffset>
                </wp:positionH>
                <wp:positionV relativeFrom="paragraph">
                  <wp:posOffset>-494665</wp:posOffset>
                </wp:positionV>
                <wp:extent cx="1737995" cy="1172845"/>
                <wp:effectExtent l="57150" t="57150" r="0" b="46355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Entrada de lápiz 18"/>
                        <pic:cNvPicPr/>
                      </pic:nvPicPr>
                      <pic:blipFill>
                        <a:blip r:embed="rId5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3633" cy="1388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02D0A5A" w14:textId="77777777" w:rsidR="004A4758" w:rsidRDefault="004A4758" w:rsidP="004A4758">
      <w:pPr>
        <w:tabs>
          <w:tab w:val="left" w:pos="2661"/>
        </w:tabs>
      </w:pPr>
    </w:p>
    <w:p w14:paraId="2AF2EA26" w14:textId="77777777" w:rsidR="00867B91" w:rsidRDefault="00867B91" w:rsidP="00867B91">
      <w:pPr>
        <w:tabs>
          <w:tab w:val="left" w:pos="2661"/>
        </w:tabs>
      </w:pPr>
      <w:r>
        <w:tab/>
      </w:r>
      <w:r>
        <w:rPr>
          <w:u w:val="single"/>
        </w:rPr>
        <w:t xml:space="preserve"> 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40D8A46" w14:textId="77777777" w:rsidR="00867B91" w:rsidRDefault="00867B91" w:rsidP="00867B91">
      <w:pPr>
        <w:tabs>
          <w:tab w:val="left" w:pos="2661"/>
        </w:tabs>
      </w:pPr>
      <w:r>
        <w:tab/>
        <w:t xml:space="preserve">   David Calvo Oliva </w:t>
      </w:r>
    </w:p>
    <w:p w14:paraId="567E6A6F" w14:textId="77777777" w:rsidR="00867B91" w:rsidRPr="00867B91" w:rsidRDefault="00867B91" w:rsidP="00867B91">
      <w:pPr>
        <w:tabs>
          <w:tab w:val="left" w:pos="2661"/>
        </w:tabs>
      </w:pPr>
      <w:r>
        <w:tab/>
        <w:t xml:space="preserve">   DNI:30240789K</w:t>
      </w:r>
    </w:p>
    <w:sectPr w:rsidR="00867B91" w:rsidRPr="00867B91" w:rsidSect="00C2797E">
      <w:headerReference w:type="default" r:id="rId55"/>
      <w:footerReference w:type="default" r:id="rId56"/>
      <w:pgSz w:w="11906" w:h="16838"/>
      <w:pgMar w:top="1417" w:right="1701" w:bottom="1417" w:left="1701" w:header="708" w:footer="708" w:gutter="0"/>
      <w:pgBorders w:offsetFrom="page">
        <w:top w:val="apples" w:sz="3" w:space="24" w:color="auto"/>
        <w:left w:val="apples" w:sz="3" w:space="24" w:color="auto"/>
        <w:bottom w:val="apples" w:sz="3" w:space="24" w:color="auto"/>
        <w:right w:val="apples" w:sz="3" w:space="24" w:color="auto"/>
      </w:pgBorders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96C9A" w14:textId="77777777" w:rsidR="00374D33" w:rsidRDefault="00374D33" w:rsidP="00605DE4">
      <w:pPr>
        <w:spacing w:after="0" w:line="240" w:lineRule="auto"/>
      </w:pPr>
      <w:r>
        <w:separator/>
      </w:r>
    </w:p>
  </w:endnote>
  <w:endnote w:type="continuationSeparator" w:id="0">
    <w:p w14:paraId="74840D9D" w14:textId="77777777" w:rsidR="00374D33" w:rsidRDefault="00374D33" w:rsidP="00605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1D62A" w14:textId="0D496584" w:rsidR="00C2797E" w:rsidRPr="00C2797E" w:rsidRDefault="00C2797E">
    <w:pPr>
      <w:tabs>
        <w:tab w:val="center" w:pos="4550"/>
        <w:tab w:val="left" w:pos="5818"/>
      </w:tabs>
      <w:ind w:right="260"/>
      <w:jc w:val="right"/>
      <w:rPr>
        <w:b/>
        <w:bCs/>
        <w:color w:val="000000" w:themeColor="text1"/>
        <w:sz w:val="24"/>
        <w:szCs w:val="24"/>
      </w:rPr>
    </w:pPr>
    <w:r w:rsidRPr="00C2797E">
      <w:rPr>
        <w:b/>
        <w:bCs/>
        <w:color w:val="000000" w:themeColor="text1"/>
        <w:spacing w:val="60"/>
        <w:sz w:val="24"/>
        <w:szCs w:val="24"/>
      </w:rPr>
      <w:t>Página</w:t>
    </w:r>
    <w:r w:rsidRPr="00C2797E">
      <w:rPr>
        <w:b/>
        <w:bCs/>
        <w:color w:val="000000" w:themeColor="text1"/>
        <w:sz w:val="24"/>
        <w:szCs w:val="24"/>
      </w:rPr>
      <w:t xml:space="preserve"> </w:t>
    </w:r>
    <w:r w:rsidRPr="00C2797E">
      <w:rPr>
        <w:b/>
        <w:bCs/>
        <w:color w:val="000000" w:themeColor="text1"/>
        <w:sz w:val="24"/>
        <w:szCs w:val="24"/>
      </w:rPr>
      <w:fldChar w:fldCharType="begin"/>
    </w:r>
    <w:r w:rsidRPr="00C2797E">
      <w:rPr>
        <w:b/>
        <w:bCs/>
        <w:color w:val="000000" w:themeColor="text1"/>
        <w:sz w:val="24"/>
        <w:szCs w:val="24"/>
      </w:rPr>
      <w:instrText>PAGE   \* MERGEFORMAT</w:instrText>
    </w:r>
    <w:r w:rsidRPr="00C2797E">
      <w:rPr>
        <w:b/>
        <w:bCs/>
        <w:color w:val="000000" w:themeColor="text1"/>
        <w:sz w:val="24"/>
        <w:szCs w:val="24"/>
      </w:rPr>
      <w:fldChar w:fldCharType="separate"/>
    </w:r>
    <w:r w:rsidR="00D31611">
      <w:rPr>
        <w:b/>
        <w:bCs/>
        <w:noProof/>
        <w:color w:val="000000" w:themeColor="text1"/>
        <w:sz w:val="24"/>
        <w:szCs w:val="24"/>
      </w:rPr>
      <w:t>13</w:t>
    </w:r>
    <w:r w:rsidRPr="00C2797E">
      <w:rPr>
        <w:b/>
        <w:bCs/>
        <w:color w:val="000000" w:themeColor="text1"/>
        <w:sz w:val="24"/>
        <w:szCs w:val="24"/>
      </w:rPr>
      <w:fldChar w:fldCharType="end"/>
    </w:r>
    <w:r w:rsidRPr="00C2797E">
      <w:rPr>
        <w:b/>
        <w:bCs/>
        <w:color w:val="000000" w:themeColor="text1"/>
        <w:sz w:val="24"/>
        <w:szCs w:val="24"/>
      </w:rPr>
      <w:t xml:space="preserve"> | </w:t>
    </w:r>
    <w:r w:rsidRPr="00C2797E">
      <w:rPr>
        <w:b/>
        <w:bCs/>
        <w:color w:val="000000" w:themeColor="text1"/>
        <w:sz w:val="24"/>
        <w:szCs w:val="24"/>
      </w:rPr>
      <w:fldChar w:fldCharType="begin"/>
    </w:r>
    <w:r w:rsidRPr="00C2797E">
      <w:rPr>
        <w:b/>
        <w:bCs/>
        <w:color w:val="000000" w:themeColor="text1"/>
        <w:sz w:val="24"/>
        <w:szCs w:val="24"/>
      </w:rPr>
      <w:instrText>NUMPAGES  \* Arabic  \* MERGEFORMAT</w:instrText>
    </w:r>
    <w:r w:rsidRPr="00C2797E">
      <w:rPr>
        <w:b/>
        <w:bCs/>
        <w:color w:val="000000" w:themeColor="text1"/>
        <w:sz w:val="24"/>
        <w:szCs w:val="24"/>
      </w:rPr>
      <w:fldChar w:fldCharType="separate"/>
    </w:r>
    <w:r w:rsidR="00D31611">
      <w:rPr>
        <w:b/>
        <w:bCs/>
        <w:noProof/>
        <w:color w:val="000000" w:themeColor="text1"/>
        <w:sz w:val="24"/>
        <w:szCs w:val="24"/>
      </w:rPr>
      <w:t>17</w:t>
    </w:r>
    <w:r w:rsidRPr="00C2797E">
      <w:rPr>
        <w:b/>
        <w:bCs/>
        <w:color w:val="000000" w:themeColor="text1"/>
        <w:sz w:val="24"/>
        <w:szCs w:val="24"/>
      </w:rPr>
      <w:fldChar w:fldCharType="end"/>
    </w:r>
  </w:p>
  <w:p w14:paraId="6A31ECAF" w14:textId="77777777" w:rsidR="00605DE4" w:rsidRDefault="00CE2C78">
    <w:pPr>
      <w:pStyle w:val="Piedepgina"/>
    </w:pPr>
    <w:r>
      <w:t>David Calvo Oliva 2ASIR-ASO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98E72" w14:textId="77777777" w:rsidR="00374D33" w:rsidRDefault="00374D33" w:rsidP="00605DE4">
      <w:pPr>
        <w:spacing w:after="0" w:line="240" w:lineRule="auto"/>
      </w:pPr>
      <w:r>
        <w:separator/>
      </w:r>
    </w:p>
  </w:footnote>
  <w:footnote w:type="continuationSeparator" w:id="0">
    <w:p w14:paraId="6B32C130" w14:textId="77777777" w:rsidR="00374D33" w:rsidRDefault="00374D33" w:rsidP="00605D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4B9BC" w14:textId="77777777" w:rsidR="00C2797E" w:rsidRDefault="00C2797E" w:rsidP="00605DE4">
    <w:pPr>
      <w:pStyle w:val="Encabezado"/>
    </w:pPr>
  </w:p>
  <w:p w14:paraId="5B061898" w14:textId="51A910B4" w:rsidR="00605DE4" w:rsidRDefault="00D31611" w:rsidP="00605DE4">
    <w:pPr>
      <w:pStyle w:val="Encabezado"/>
    </w:pPr>
    <w:r>
      <w:t>TEMA4   Instalación LDAP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C9231F"/>
    <w:multiLevelType w:val="hybridMultilevel"/>
    <w:tmpl w:val="3684C78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011B68"/>
    <w:multiLevelType w:val="hybridMultilevel"/>
    <w:tmpl w:val="6BE0F354"/>
    <w:lvl w:ilvl="0" w:tplc="37ECEB4C">
      <w:start w:val="1"/>
      <w:numFmt w:val="decimal"/>
      <w:pStyle w:val="Ttulo1"/>
      <w:lvlText w:val="%1."/>
      <w:lvlJc w:val="lef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3564" w:hanging="360"/>
      </w:pPr>
    </w:lvl>
    <w:lvl w:ilvl="2" w:tplc="0C0A001B" w:tentative="1">
      <w:start w:val="1"/>
      <w:numFmt w:val="lowerRoman"/>
      <w:lvlText w:val="%3."/>
      <w:lvlJc w:val="right"/>
      <w:pPr>
        <w:ind w:left="4284" w:hanging="180"/>
      </w:pPr>
    </w:lvl>
    <w:lvl w:ilvl="3" w:tplc="0C0A000F" w:tentative="1">
      <w:start w:val="1"/>
      <w:numFmt w:val="decimal"/>
      <w:lvlText w:val="%4."/>
      <w:lvlJc w:val="left"/>
      <w:pPr>
        <w:ind w:left="5004" w:hanging="360"/>
      </w:pPr>
    </w:lvl>
    <w:lvl w:ilvl="4" w:tplc="0C0A0019" w:tentative="1">
      <w:start w:val="1"/>
      <w:numFmt w:val="lowerLetter"/>
      <w:lvlText w:val="%5."/>
      <w:lvlJc w:val="left"/>
      <w:pPr>
        <w:ind w:left="5724" w:hanging="360"/>
      </w:pPr>
    </w:lvl>
    <w:lvl w:ilvl="5" w:tplc="0C0A001B" w:tentative="1">
      <w:start w:val="1"/>
      <w:numFmt w:val="lowerRoman"/>
      <w:lvlText w:val="%6."/>
      <w:lvlJc w:val="right"/>
      <w:pPr>
        <w:ind w:left="6444" w:hanging="180"/>
      </w:pPr>
    </w:lvl>
    <w:lvl w:ilvl="6" w:tplc="0C0A000F" w:tentative="1">
      <w:start w:val="1"/>
      <w:numFmt w:val="decimal"/>
      <w:lvlText w:val="%7."/>
      <w:lvlJc w:val="left"/>
      <w:pPr>
        <w:ind w:left="7164" w:hanging="360"/>
      </w:pPr>
    </w:lvl>
    <w:lvl w:ilvl="7" w:tplc="0C0A0019" w:tentative="1">
      <w:start w:val="1"/>
      <w:numFmt w:val="lowerLetter"/>
      <w:lvlText w:val="%8."/>
      <w:lvlJc w:val="left"/>
      <w:pPr>
        <w:ind w:left="7884" w:hanging="360"/>
      </w:pPr>
    </w:lvl>
    <w:lvl w:ilvl="8" w:tplc="0C0A001B" w:tentative="1">
      <w:start w:val="1"/>
      <w:numFmt w:val="lowerRoman"/>
      <w:lvlText w:val="%9."/>
      <w:lvlJc w:val="right"/>
      <w:pPr>
        <w:ind w:left="8604" w:hanging="180"/>
      </w:pPr>
    </w:lvl>
  </w:abstractNum>
  <w:num w:numId="1" w16cid:durableId="870536679">
    <w:abstractNumId w:val="1"/>
  </w:num>
  <w:num w:numId="2" w16cid:durableId="12264561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64E"/>
    <w:rsid w:val="00036AEB"/>
    <w:rsid w:val="000904D3"/>
    <w:rsid w:val="00160CE6"/>
    <w:rsid w:val="002D20CF"/>
    <w:rsid w:val="00311BAB"/>
    <w:rsid w:val="0032234B"/>
    <w:rsid w:val="00374D33"/>
    <w:rsid w:val="0038255A"/>
    <w:rsid w:val="003873C5"/>
    <w:rsid w:val="003D65E9"/>
    <w:rsid w:val="003E4841"/>
    <w:rsid w:val="004A4758"/>
    <w:rsid w:val="00516BF6"/>
    <w:rsid w:val="005B34CF"/>
    <w:rsid w:val="005C7F26"/>
    <w:rsid w:val="00605DE4"/>
    <w:rsid w:val="00673B65"/>
    <w:rsid w:val="00704288"/>
    <w:rsid w:val="007B5FF9"/>
    <w:rsid w:val="007C4CEE"/>
    <w:rsid w:val="00867B91"/>
    <w:rsid w:val="008750F7"/>
    <w:rsid w:val="009C2C50"/>
    <w:rsid w:val="009E11BD"/>
    <w:rsid w:val="00A05E22"/>
    <w:rsid w:val="00A76C72"/>
    <w:rsid w:val="00A86439"/>
    <w:rsid w:val="00AC4FBC"/>
    <w:rsid w:val="00B679E7"/>
    <w:rsid w:val="00BB51F5"/>
    <w:rsid w:val="00BD696B"/>
    <w:rsid w:val="00C2797E"/>
    <w:rsid w:val="00CB265C"/>
    <w:rsid w:val="00CC79E2"/>
    <w:rsid w:val="00CE0669"/>
    <w:rsid w:val="00CE2C78"/>
    <w:rsid w:val="00D31611"/>
    <w:rsid w:val="00DA27A8"/>
    <w:rsid w:val="00DD7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7AD27E"/>
  <w15:chartTrackingRefBased/>
  <w15:docId w15:val="{3F557BF5-4343-4D55-ABCC-8A7453D04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67B9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52"/>
      <w:szCs w:val="32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05DE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05DE4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05D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05DE4"/>
  </w:style>
  <w:style w:type="paragraph" w:styleId="Piedepgina">
    <w:name w:val="footer"/>
    <w:basedOn w:val="Normal"/>
    <w:link w:val="PiedepginaCar"/>
    <w:uiPriority w:val="99"/>
    <w:unhideWhenUsed/>
    <w:rsid w:val="00605D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5DE4"/>
  </w:style>
  <w:style w:type="character" w:customStyle="1" w:styleId="Ttulo1Car">
    <w:name w:val="Título 1 Car"/>
    <w:basedOn w:val="Fuentedeprrafopredeter"/>
    <w:link w:val="Ttulo1"/>
    <w:uiPriority w:val="9"/>
    <w:rsid w:val="00867B91"/>
    <w:rPr>
      <w:rFonts w:asciiTheme="majorHAnsi" w:eastAsiaTheme="majorEastAsia" w:hAnsiTheme="majorHAnsi" w:cstheme="majorBidi"/>
      <w:color w:val="000000" w:themeColor="text1"/>
      <w:sz w:val="52"/>
      <w:szCs w:val="32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05DE4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E066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E0669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D69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7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3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customXml" Target="ink/ink1.xml"/><Relationship Id="rId58" Type="http://schemas.openxmlformats.org/officeDocument/2006/relationships/glossaryDocument" Target="glossary/document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37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d\Desktop\plantilla%20trabajo%20paco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7669DE7B32B44F2AD8C6AA73D37D0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815C86-9BC0-4BB3-BF16-C5401AA5E9D2}"/>
      </w:docPartPr>
      <w:docPartBody>
        <w:p w:rsidR="004619E5" w:rsidRDefault="00D5713B">
          <w:pPr>
            <w:pStyle w:val="27669DE7B32B44F2AD8C6AA73D37D03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ED72AC10A6084347A946ED7950715A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B81BE1-04DD-4372-B755-7319A47254CD}"/>
      </w:docPartPr>
      <w:docPartBody>
        <w:p w:rsidR="004619E5" w:rsidRDefault="00D5713B">
          <w:pPr>
            <w:pStyle w:val="ED72AC10A6084347A946ED7950715AE3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7742"/>
    <w:rsid w:val="000F56D1"/>
    <w:rsid w:val="002F7224"/>
    <w:rsid w:val="00347742"/>
    <w:rsid w:val="004619E5"/>
    <w:rsid w:val="00D5713B"/>
    <w:rsid w:val="00E04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7669DE7B32B44F2AD8C6AA73D37D031">
    <w:name w:val="27669DE7B32B44F2AD8C6AA73D37D031"/>
  </w:style>
  <w:style w:type="paragraph" w:customStyle="1" w:styleId="ED72AC10A6084347A946ED7950715AE3">
    <w:name w:val="ED72AC10A6084347A946ED7950715A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19T18:13:10.761"/>
    </inkml:context>
    <inkml:brush xml:id="br0">
      <inkml:brushProperty name="width" value="0.1" units="cm"/>
      <inkml:brushProperty name="height" value="0.6" units="cm"/>
      <inkml:brushProperty name="ignorePressure" value="1"/>
      <inkml:brushProperty name="inkEffects" value="pencil"/>
    </inkml:brush>
  </inkml:definitions>
  <inkml:trace contextRef="#ctx0" brushRef="#br0">713 2585,'3'0,"5"0,5-4,3-1,-1-3,0 0,2 1,-3-1,0 0,1-2,2 1,0-1,6 0,1-1,1-2,-1 1,-1-1,-1 2,0 0,-2 0,4 0,1-2,0 1,-2 0,0-3,2 2,1 0,2 2,1-1,1-2,3-1,3-3,2 0,-2 1,0 2,1-1,1-1,0-2,2 0,-4 0,0-2,1 1,0-1,1 1,1-1,1 1,1 0,0-1,-1 1,1 0,0-1,0 1,0 0,-1-4,1-1,0 0,-1 1,1 1,-1 2,4-4,2 0,-1 0,-1 1,-1-2,-4 0,-2 1,-1-3,1 1,1 1,1-2,-3 0,0-1,0 0,1-2,2 1,-4 2,1-1,-3 1,-1-1,-1 0,0 2,-2-2,2 1,-1-1,0-4,0 1,-2 0,-3 0,2 0,-1 1,-1 3,-1-1,-2 2,0-3,-2 1,1-1,-1 0,0 3,0 2,-3-2,-2 0,1 2,-3 1,0-2,-2 0,1 1,-3 1,-1 2,0 0,-1 1,-1 1,1 0,0 0,-2 0,-1-1,-1 1,-2 0,-1 0,0-1,0 1,0 0,0-1,-1 1,-2 3,-6 5,-3 4,-4 4,-3 2,-1 5,-1 2,4 4,0 0,1-2,2 3,0-2,0 2,-2-1,-2 1,-1 3,0-1,-2 1,1 2,-1 1,1 2,-1-2,1-1,-1 2,1-4,0 1,-1 0,1 2,0 2,-1 1,1-3,0 0,-1 0,1 1,-4 1,-1 1,1 1,0 0,1 4,-2 1,-1 0,1-1,-2-1,-8 2,0 4,-1 1,1-2,4-1,-1 0,3 0,-1-1,1 2,2-1,-1-1,0 1,-1 1,0-2,-1 2,0-1,-1-1,1 2,-1 0,-3 1,2 0,-1-2,1-2,0 2,-1 3,0 0,0-2,-2 2,2-2,-1-1,-1-2,2 1,-1 0,3-1,-1-1,-2 2,-2 0,2 3,0-1,1-1,1-1,1-3,0-1,-2 2,1 1,-1 0,2-2,-1 0,-2-2,1 4,0 0,2 0,2-2,0 0,1-1,-1-1,0-1,2 0,-2 1,2-1,-3 0,1 0,2 0,-1 0,0 1,2-1,-2 0,0 1,2-1,2 0,-2 1,0-1,0 0,-1-3,0-1,1 0,2 1,1 0,1-1,1-1,-3 0,0 2,-1-3,2 1,0 0,1-2,1 1,1 0,-1-1,1 0,0 2,0-3,0 2,0-3,3 0,1-1,0 1,-1 2,0-1,-2 0,-1 3,0-2,3 0,1-2,4 1,-1-2,3 1,0-1,1 0,2 3,-1-1,0 1,-1-2,1 0,1 3,-1 1,1 3,1 1,2 0,1 2,2-1,-3-2,0-2,-1 0,2 1,1 1,1 1,0 0,1 1,0 1,3-4,6-5,3-4,5-3,1-3,-1-5,-1-3,-2-2,-1-1,1-3,1-1,3 0,0 0,2-2,0-2,1 2,-4 1,-1-2,0 3,1-1,1 0,1-3,0 3,1 0,0-2,1-1,-1 0,4 1,1 1,0-1,-1-1,-1-1,3-1,-1-1,0 4,-1 0,2 0,0-2,0 0,1-1,1 3,1 1,0-1,-2-1,2-1,2-1,1 3,0 1,-1-2,4 1,4-3,-2 1,0-2,0 0,1 3,-2 1,-1 0,1-1,1 3,-2-1,-1 0,2 2,1 0,-3 2,1-1,1 2,1-1,1 2,1-2,1 2,1 2,0-1,0 0,-4 2,0 2,-1-1,1-1,1 1,2 2,-4 1,3 0,2 2,-3 0,-1 0,1 0,0 0,-3 1,0-1,0 0,-1 0,-1 0,-1 0,-1 0,0 0,0 0,-2 0,-1 0,-3 0,1 0,0 0,-1 0,-1 0,-1 0,-2 0,0 3,-1 2,0-1,0 0,-3 2,-2 0,1-1,-3 2,1 1,-4 1,-5 3,-8 3,-7 3,-4 1,-5-3,-4 0,-4 1,1 0,1-2,1 0,1-4,2-2,0 0,0-2,1 2,-3 0,-2 0,1 1,-3 0,-1 0,2-3,-2 1,0 0,-2 1,1 0,-2 1,2 0,-3 0,-1 0,1 1,-2-1,3-3,-1 2,-2-2,1 2,0 0,-2 1,2-1,0-2,-2 2,-2-2,-1 3,2-1,0-3,0 3,2-2,0 2,3 0,-1-2,-2-2,2 1,-1 0,2-1,-1 2,2 0,2-2,3 0,2 0,-3 1,1-1,1-1,0 2,2 0,0-1,2-2,-1 0,1-2,7 0,9-5,9-4,6-5,6 0,3-1,1-2,1-1,0-2,0-1,0 4,2-4,5-1,1 0,1-4,0-1,1 0,2 2,-1 1,1 1,4-3,0 0,0 0,1 2,4-3,1-1,1 2,-1 1,-1 1,-1-2,3-1,1 1,2-2,1 0,2 1,-1 2,-2-3,2 1,-2 0,2-1,0 0,1 1,2 2,0-3,0 1,2 1,2-3,-1 1,-1 1,1 2,-2 1,0 1,2-2,-3-1,1 0,-2 2,4 0,-1 1,1 1,-3 1,-3-4,1-1,-2 1,-3 0,-1 2,1 0,0 1,-1 0,-1 1,-1 3,-1 2,-1-1,0-1,-4-1,-1 0,0-2,-3 4,0 0,-1 0,-4 2,0 1,0-2,-2 3,-2-1,-1-2,-2 3,0 2,-5 0,0 2,-1-2,2 1,-3-1,0 1,-3-1,1 0,-2 0,-6 0,-7 3,-7 2,-5 2,-3 1,-2 2,-5 0,-1 0,0 1,1-1,1 0,2 4,0 1,1-1,1 0,-4 2,0 0,-1-1,2 2,0 0,1-1,1 2,1-1,-1-1,1 1,-4 1,0 1,-1-1,1 3,2-2,0 2,-3-1,0-3,0 2,1 2,2 0,0 0,1 0,-3 0,-1 0,1 0,0 2,2-2,0 2,1-2,3 1,3-2,-1 1,-1 2,0-1,-2 1,0-2,-1 0,3-1</inkml:trace>
  <inkml:trace contextRef="#ctx0" brushRef="#br0" timeOffset="1431.66">2462 1912,'0'3,"0"6,0 3,0 4,0 2,0 2,0 1,-4-3,-1-2,1 1,0 0,2 2,0 0,1 0,1-6,-3-5,-2-8,1-7,1-6,1-4,0-3,1-1,1 3</inkml:trace>
  <inkml:trace contextRef="#ctx0" brushRef="#br0" timeOffset="3499.53">2502 1831,'4'0,"0"3,1 5,-2 5,-4-1,-5 2,-3 2,5-3,6-2,7-4,1-6,2-3,3-2,3 0,0-2,2-1,1 1,-4 5,-4 6,-8 3,-5 2,-6 1,2-3,5-1,5-3,6-2,4-1,3-1,-3-4,1-1,0-3,1-4,1 0,-4-1,1 1,-4 0,0 1,-2 0,1 1,-2-1,-2 5,-2 7,-2 0,1-1,1-3,3-1,0-4,2 0,-1-3,2 1,-1-1,1 1,-1-1,-3-2,2 1,-2-1,3 2,-2-1,-1-2,1 2,-1-1,3 2,-2 0,2 1,0-1,1 1,-2-1,2 5,-1 7,-3 7,2 1,-2 4,-1 2,-2 3,-2 1,3-2,3-5,5-7,2-4,0-7,0-2,2 1,-3-2,-1 0,-1-1,0 0,1 3,-1 5,-3 7,-6 2,-4 4,-5 0,-1 1,0 3,-3-2,5-3,3-7,5-3,3-6,-1-1</inkml:trace>
  <inkml:trace contextRef="#ctx0" brushRef="#br0" timeOffset="6398.3">2462 1790,'0'3,"0"5,0 5,0 3,3-1,2 0,-1 2,3 0,0 2,-1 1,-1 0,1-4,0 0,-1 0,-1 1,-2-5,-1-10,0-7,2-3,2-5,-1-2,3 1,-1-1,0 0,2 1,-1 0,2 2,0 0,2 2,-2-1,2 2,-1-2,1 2,-2-2,2 2,2 2,-1-2,1 2,2 1,-2 6,-3 5,0 3,-2 3,-1 3,-3 3,-5-2,-3 1,-3-3,-5-4,0 0,-2-1,-1-2,-2-2,-2-2,0-1,2 2,1 2,3 2,0 1,3 2,3-1</inkml:trace>
  <inkml:trace contextRef="#ctx0" brushRef="#br0" timeOffset="7435.99">2929 1790,'-4'0,"0"3,-4 2,0 3,-3 0,2 2,1 3,6 0,7-3,5-3,6-3,2-5,3-3,0-4,1-1,-4-2,-1 1,-1 2,1 2,-2-1,-1 1,1 1,-2-2,0 0,-2-2,1 0,-2-1,0 1,0-2,-3-2,-2-3,-3 2</inkml:trace>
  <inkml:trace contextRef="#ctx0" brushRef="#br0" timeOffset="7945.05">3192 1668,'3'0,"5"0,1 3,3 2,2 0,-1 2,1 0,1 2,2 0,1-2,-2 1,-1 0,1-2,1-1,-2-6,-4-6,-4-5,1-1,-2-1,-1-2,2-1,-1-2,0-1,-3-1,0 1,1 2,2 2,-2 0,3 3,0 6,2 5,0 7,1 1,0 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2022-12-07T00:00:00</PublishDate>
  <Abstract/>
  <CompanyAddress>David Calvo Oliva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5F9C9C-E6D6-4CF0-A469-60345E1A3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trabajo paco2</Template>
  <TotalTime>264</TotalTime>
  <Pages>19</Pages>
  <Words>901</Words>
  <Characters>4958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Instalacion ldap</vt:lpstr>
    </vt:vector>
  </TitlesOfParts>
  <Company/>
  <LinksUpToDate>false</LinksUpToDate>
  <CharactersWithSpaces>5848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Instalacion ldap</dc:title>
  <dc:subject>David Calvo Oliva</dc:subject>
  <dc:creator>David</dc:creator>
  <cp:keywords/>
  <dc:description/>
  <cp:lastModifiedBy>david Calvo</cp:lastModifiedBy>
  <cp:revision>6</cp:revision>
  <dcterms:created xsi:type="dcterms:W3CDTF">2022-11-28T07:31:00Z</dcterms:created>
  <dcterms:modified xsi:type="dcterms:W3CDTF">2022-12-07T23:41:00Z</dcterms:modified>
</cp:coreProperties>
</file>